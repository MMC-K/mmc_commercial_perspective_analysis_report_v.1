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721F5" w14:textId="1E33D18A" w:rsidR="00131425" w:rsidRPr="0042774B" w:rsidRDefault="00943DE6" w:rsidP="00131425">
      <w:pPr>
        <w:pStyle w:val="afff7"/>
        <w:spacing w:line="920" w:lineRule="exact"/>
        <w:rPr>
          <w:rFonts w:ascii="맑은 고딕" w:eastAsia="맑은 고딕" w:hAnsi="맑은 고딕"/>
          <w:sz w:val="56"/>
          <w:szCs w:val="72"/>
        </w:rPr>
      </w:pPr>
      <w:r w:rsidRPr="00CE20D0">
        <w:rPr>
          <w:rFonts w:ascii="맑은 고딕" w:eastAsia="맑은 고딕" w:hAnsi="맑은 고딕"/>
          <w:noProof/>
          <w:sz w:val="36"/>
          <w:szCs w:val="7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C81F69" wp14:editId="67E1E085">
                <wp:simplePos x="0" y="0"/>
                <wp:positionH relativeFrom="column">
                  <wp:posOffset>-806450</wp:posOffset>
                </wp:positionH>
                <wp:positionV relativeFrom="paragraph">
                  <wp:posOffset>4528820</wp:posOffset>
                </wp:positionV>
                <wp:extent cx="7886700" cy="2514600"/>
                <wp:effectExtent l="0" t="0" r="0" b="0"/>
                <wp:wrapNone/>
                <wp:docPr id="15" name="직사각형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86700" cy="2514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003A74"/>
                            </a:gs>
                            <a:gs pos="100000">
                              <a:srgbClr val="003A74">
                                <a:alpha val="70000"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1D7071FA" id="직사각형 15" o:spid="_x0000_s1026" style="position:absolute;left:0;text-align:left;margin-left:-63.5pt;margin-top:356.6pt;width:621pt;height:19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" fillcolor="#003a74" stroked="f">
                <v:fill color2="#003a74" o:opacity2="45875f" rotate="t" angle="90" focus="100%" type="gradient"/>
              </v:rect>
            </w:pict>
          </mc:Fallback>
        </mc:AlternateContent>
      </w:r>
      <w:r w:rsidR="0042774B" w:rsidRPr="0042774B">
        <w:rPr>
          <w:rFonts w:ascii="맑은 고딕" w:eastAsia="맑은 고딕" w:hAnsi="맑은 고딕" w:hint="eastAsia"/>
          <w:sz w:val="56"/>
          <w:szCs w:val="72"/>
        </w:rPr>
        <w:t>상용</w:t>
      </w:r>
      <w:r w:rsidR="0042774B" w:rsidRPr="0042774B">
        <w:rPr>
          <w:rFonts w:ascii="맑은 고딕" w:eastAsia="맑은 고딕" w:hAnsi="맑은 고딕"/>
          <w:sz w:val="56"/>
          <w:szCs w:val="72"/>
        </w:rPr>
        <w:t xml:space="preserve"> 서비스 관점의 복합대화 기술 성능 분석서</w:t>
      </w:r>
    </w:p>
    <w:p w14:paraId="7C4E988E" w14:textId="065F2286" w:rsidR="00131425" w:rsidRPr="005A2CD3" w:rsidRDefault="00131425" w:rsidP="00131425">
      <w:pPr>
        <w:pStyle w:val="afff8"/>
        <w:spacing w:line="920" w:lineRule="exact"/>
        <w:rPr>
          <w:rFonts w:ascii="맑은 고딕" w:eastAsia="맑은 고딕" w:hAnsi="맑은 고딕"/>
          <w:sz w:val="44"/>
          <w:szCs w:val="32"/>
        </w:rPr>
      </w:pPr>
      <w:r>
        <w:rPr>
          <w:rFonts w:ascii="맑은 고딕" w:eastAsia="맑은 고딕" w:hAnsi="맑은 고딕" w:hint="eastAsia"/>
          <w:sz w:val="44"/>
          <w:szCs w:val="32"/>
        </w:rPr>
        <w:t>버전</w:t>
      </w:r>
      <w:r w:rsidRPr="005A2CD3">
        <w:rPr>
          <w:rFonts w:ascii="맑은 고딕" w:eastAsia="맑은 고딕" w:hAnsi="맑은 고딕" w:hint="eastAsia"/>
          <w:sz w:val="44"/>
          <w:szCs w:val="32"/>
        </w:rPr>
        <w:t xml:space="preserve"> </w:t>
      </w:r>
      <w:r w:rsidR="0027100F">
        <w:rPr>
          <w:rFonts w:ascii="맑은 고딕" w:eastAsia="맑은 고딕" w:hAnsi="맑은 고딕"/>
          <w:sz w:val="44"/>
          <w:szCs w:val="32"/>
        </w:rPr>
        <w:t>1</w:t>
      </w:r>
      <w:r w:rsidRPr="005A2CD3">
        <w:rPr>
          <w:rFonts w:ascii="맑은 고딕" w:eastAsia="맑은 고딕" w:hAnsi="맑은 고딕" w:hint="eastAsia"/>
          <w:sz w:val="44"/>
          <w:szCs w:val="32"/>
        </w:rPr>
        <w:t>.</w:t>
      </w:r>
      <w:r w:rsidR="0042774B">
        <w:rPr>
          <w:rFonts w:ascii="맑은 고딕" w:eastAsia="맑은 고딕" w:hAnsi="맑은 고딕" w:hint="eastAsia"/>
          <w:sz w:val="44"/>
          <w:szCs w:val="32"/>
        </w:rPr>
        <w:t>0</w:t>
      </w:r>
    </w:p>
    <w:p w14:paraId="6E3F76A5" w14:textId="46AED2F5" w:rsidR="00131425" w:rsidRDefault="00131425" w:rsidP="00131425">
      <w:pPr>
        <w:pStyle w:val="afff8"/>
        <w:spacing w:line="920" w:lineRule="exact"/>
        <w:rPr>
          <w:rFonts w:ascii="맑은 고딕" w:eastAsia="맑은 고딕" w:hAnsi="맑은 고딕"/>
          <w:color w:val="FF0000"/>
        </w:rPr>
      </w:pPr>
      <w:r w:rsidRPr="009278CA">
        <w:rPr>
          <w:rFonts w:ascii="맑은 고딕" w:eastAsia="맑은 고딕" w:hAnsi="맑은 고딕"/>
          <w:szCs w:val="52"/>
        </w:rPr>
        <w:t>20</w:t>
      </w:r>
      <w:r w:rsidR="00400058">
        <w:rPr>
          <w:rFonts w:ascii="맑은 고딕" w:eastAsia="맑은 고딕" w:hAnsi="맑은 고딕"/>
          <w:szCs w:val="52"/>
        </w:rPr>
        <w:t>2</w:t>
      </w:r>
      <w:r w:rsidR="000806A6">
        <w:rPr>
          <w:rFonts w:ascii="맑은 고딕" w:eastAsia="맑은 고딕" w:hAnsi="맑은 고딕" w:hint="eastAsia"/>
          <w:szCs w:val="52"/>
        </w:rPr>
        <w:t>5</w:t>
      </w:r>
      <w:r w:rsidRPr="009278CA">
        <w:rPr>
          <w:rFonts w:ascii="맑은 고딕" w:eastAsia="맑은 고딕" w:hAnsi="맑은 고딕"/>
          <w:szCs w:val="52"/>
        </w:rPr>
        <w:t xml:space="preserve">. </w:t>
      </w:r>
      <w:r w:rsidR="0027100F">
        <w:rPr>
          <w:rFonts w:ascii="맑은 고딕" w:eastAsia="맑은 고딕" w:hAnsi="맑은 고딕"/>
          <w:szCs w:val="52"/>
        </w:rPr>
        <w:t>11</w:t>
      </w:r>
      <w:r>
        <w:rPr>
          <w:rFonts w:ascii="맑은 고딕" w:eastAsia="맑은 고딕" w:hAnsi="맑은 고딕" w:hint="eastAsia"/>
          <w:szCs w:val="52"/>
        </w:rPr>
        <w:t xml:space="preserve">. </w:t>
      </w:r>
      <w:r w:rsidR="000806A6">
        <w:rPr>
          <w:rFonts w:ascii="맑은 고딕" w:eastAsia="맑은 고딕" w:hAnsi="맑은 고딕" w:hint="eastAsia"/>
          <w:szCs w:val="52"/>
        </w:rPr>
        <w:t>17</w:t>
      </w:r>
      <w:r>
        <w:rPr>
          <w:rFonts w:ascii="맑은 고딕" w:eastAsia="맑은 고딕" w:hAnsi="맑은 고딕" w:hint="eastAsia"/>
          <w:szCs w:val="52"/>
        </w:rPr>
        <w:t xml:space="preserve"> </w:t>
      </w:r>
      <w:r w:rsidR="006D4D8F">
        <w:rPr>
          <w:rFonts w:ascii="맑은 고딕" w:eastAsia="맑은 고딕" w:hAnsi="맑은 고딕" w:hint="eastAsia"/>
          <w:szCs w:val="52"/>
        </w:rPr>
        <w:t xml:space="preserve">김태윤 </w:t>
      </w:r>
      <w:r>
        <w:rPr>
          <w:rFonts w:ascii="맑은 고딕" w:eastAsia="맑은 고딕" w:hAnsi="맑은 고딕" w:hint="eastAsia"/>
        </w:rPr>
        <w:t>(</w:t>
      </w:r>
      <w:proofErr w:type="spellStart"/>
      <w:r w:rsidR="0042774B">
        <w:rPr>
          <w:rFonts w:ascii="맑은 고딕" w:eastAsia="맑은 고딕" w:hAnsi="맑은 고딕" w:hint="eastAsia"/>
        </w:rPr>
        <w:t>에스케이텔레콤</w:t>
      </w:r>
      <w:proofErr w:type="spellEnd"/>
      <w:r w:rsidR="0042774B">
        <w:rPr>
          <w:rFonts w:ascii="맑은 고딕" w:eastAsia="맑은 고딕" w:hAnsi="맑은 고딕"/>
        </w:rPr>
        <w:t>㈜</w:t>
      </w:r>
      <w:r>
        <w:rPr>
          <w:rFonts w:ascii="맑은 고딕" w:eastAsia="맑은 고딕" w:hAnsi="맑은 고딕" w:hint="eastAsia"/>
        </w:rPr>
        <w:t>)</w:t>
      </w:r>
    </w:p>
    <w:p w14:paraId="13B789E9" w14:textId="77777777" w:rsidR="009147D5" w:rsidRDefault="009147D5">
      <w:pPr>
        <w:widowControl/>
        <w:wordWrap/>
        <w:autoSpaceDE/>
        <w:autoSpaceDN/>
        <w:spacing w:after="0" w:line="240" w:lineRule="auto"/>
        <w:jc w:val="left"/>
      </w:pPr>
      <w:r>
        <w:br w:type="page"/>
      </w:r>
    </w:p>
    <w:p w14:paraId="03326DC4" w14:textId="77777777" w:rsidR="009147D5" w:rsidRPr="009147D5" w:rsidRDefault="009147D5" w:rsidP="009147D5">
      <w:pPr>
        <w:spacing w:after="0" w:line="240" w:lineRule="auto"/>
        <w:rPr>
          <w:rFonts w:ascii="맑은 고딕" w:eastAsia="맑은 고딕" w:hAnsi="맑은 고딕" w:cs="맑은 고딕"/>
          <w:b/>
          <w:i/>
          <w:sz w:val="40"/>
          <w:szCs w:val="40"/>
        </w:rPr>
      </w:pPr>
      <w:r w:rsidRPr="009147D5">
        <w:rPr>
          <w:rFonts w:ascii="맑은 고딕" w:eastAsia="맑은 고딕" w:hAnsi="맑은 고딕" w:cs="맑은 고딕"/>
          <w:b/>
          <w:i/>
          <w:sz w:val="40"/>
          <w:szCs w:val="40"/>
        </w:rPr>
        <w:lastRenderedPageBreak/>
        <w:t>Revision History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0"/>
        <w:gridCol w:w="1185"/>
        <w:gridCol w:w="1185"/>
        <w:gridCol w:w="1083"/>
        <w:gridCol w:w="5390"/>
      </w:tblGrid>
      <w:tr w:rsidR="009147D5" w:rsidRPr="009147D5" w14:paraId="5969AA74" w14:textId="77777777" w:rsidTr="00DF7A3A">
        <w:trPr>
          <w:trHeight w:val="378"/>
        </w:trPr>
        <w:tc>
          <w:tcPr>
            <w:tcW w:w="1080" w:type="dxa"/>
            <w:shd w:val="clear" w:color="auto" w:fill="D9D9D9"/>
            <w:vAlign w:val="center"/>
          </w:tcPr>
          <w:p w14:paraId="40A99B92" w14:textId="77777777" w:rsidR="009147D5" w:rsidRPr="009147D5" w:rsidRDefault="009147D5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 w:rsidRPr="009147D5">
              <w:rPr>
                <w:rFonts w:ascii="맑은 고딕" w:eastAsia="맑은 고딕" w:hAnsi="맑은 고딕" w:cs="바탕" w:hint="eastAsia"/>
                <w:szCs w:val="20"/>
              </w:rPr>
              <w:t>수정</w:t>
            </w:r>
          </w:p>
        </w:tc>
        <w:tc>
          <w:tcPr>
            <w:tcW w:w="1185" w:type="dxa"/>
            <w:shd w:val="clear" w:color="auto" w:fill="D9D9D9"/>
            <w:vAlign w:val="center"/>
          </w:tcPr>
          <w:p w14:paraId="45C1FFB1" w14:textId="77777777" w:rsidR="009147D5" w:rsidRPr="009147D5" w:rsidRDefault="009147D5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 w:rsidRPr="009147D5">
              <w:rPr>
                <w:rFonts w:ascii="맑은 고딕" w:eastAsia="맑은 고딕" w:hAnsi="맑은 고딕" w:cs="바탕" w:hint="eastAsia"/>
                <w:szCs w:val="20"/>
              </w:rPr>
              <w:t>시작 날짜</w:t>
            </w:r>
          </w:p>
        </w:tc>
        <w:tc>
          <w:tcPr>
            <w:tcW w:w="1185" w:type="dxa"/>
            <w:shd w:val="clear" w:color="auto" w:fill="D9D9D9"/>
            <w:vAlign w:val="center"/>
          </w:tcPr>
          <w:p w14:paraId="3E7AF700" w14:textId="77777777" w:rsidR="009147D5" w:rsidRPr="009147D5" w:rsidRDefault="009147D5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 w:rsidRPr="009147D5">
              <w:rPr>
                <w:rFonts w:ascii="맑은 고딕" w:eastAsia="맑은 고딕" w:hAnsi="맑은 고딕" w:cs="바탕" w:hint="eastAsia"/>
                <w:szCs w:val="20"/>
              </w:rPr>
              <w:t>끝난 날짜</w:t>
            </w:r>
          </w:p>
        </w:tc>
        <w:tc>
          <w:tcPr>
            <w:tcW w:w="1083" w:type="dxa"/>
            <w:shd w:val="clear" w:color="auto" w:fill="D9D9D9"/>
            <w:vAlign w:val="center"/>
          </w:tcPr>
          <w:p w14:paraId="0E62A2B4" w14:textId="77777777" w:rsidR="009147D5" w:rsidRPr="009147D5" w:rsidRDefault="009147D5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 w:rsidRPr="009147D5">
              <w:rPr>
                <w:rFonts w:ascii="맑은 고딕" w:eastAsia="맑은 고딕" w:hAnsi="맑은 고딕" w:cs="바탕" w:hint="eastAsia"/>
                <w:szCs w:val="20"/>
              </w:rPr>
              <w:t>작성자</w:t>
            </w:r>
          </w:p>
        </w:tc>
        <w:tc>
          <w:tcPr>
            <w:tcW w:w="5390" w:type="dxa"/>
            <w:shd w:val="clear" w:color="auto" w:fill="D9D9D9"/>
            <w:vAlign w:val="center"/>
          </w:tcPr>
          <w:p w14:paraId="790895D9" w14:textId="77777777" w:rsidR="009147D5" w:rsidRPr="009147D5" w:rsidRDefault="009147D5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 w:rsidRPr="009147D5">
              <w:rPr>
                <w:rFonts w:ascii="맑은 고딕" w:eastAsia="맑은 고딕" w:hAnsi="맑은 고딕" w:cs="바탕" w:hint="eastAsia"/>
                <w:szCs w:val="20"/>
              </w:rPr>
              <w:t>설명</w:t>
            </w:r>
          </w:p>
        </w:tc>
      </w:tr>
      <w:tr w:rsidR="009147D5" w:rsidRPr="009147D5" w14:paraId="1D066C3C" w14:textId="77777777" w:rsidTr="00DF7A3A">
        <w:trPr>
          <w:trHeight w:val="378"/>
        </w:trPr>
        <w:tc>
          <w:tcPr>
            <w:tcW w:w="1080" w:type="dxa"/>
            <w:vAlign w:val="center"/>
          </w:tcPr>
          <w:p w14:paraId="45BD1176" w14:textId="77777777" w:rsidR="009147D5" w:rsidRPr="009147D5" w:rsidRDefault="004E3F16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  <w:r>
              <w:rPr>
                <w:rFonts w:ascii="맑은 고딕" w:eastAsia="맑은 고딕" w:hAnsi="맑은 고딕" w:cs="바탕" w:hint="eastAsia"/>
                <w:szCs w:val="20"/>
              </w:rPr>
              <w:t>v</w:t>
            </w:r>
            <w:r>
              <w:rPr>
                <w:rFonts w:ascii="맑은 고딕" w:eastAsia="맑은 고딕" w:hAnsi="맑은 고딕" w:cs="바탕"/>
                <w:szCs w:val="20"/>
              </w:rPr>
              <w:t>1.0</w:t>
            </w:r>
          </w:p>
        </w:tc>
        <w:tc>
          <w:tcPr>
            <w:tcW w:w="1185" w:type="dxa"/>
            <w:vAlign w:val="center"/>
          </w:tcPr>
          <w:p w14:paraId="0153B63C" w14:textId="7B54366F" w:rsidR="009147D5" w:rsidRPr="009147D5" w:rsidRDefault="00943DE6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>
              <w:rPr>
                <w:rFonts w:ascii="맑은 고딕" w:eastAsia="맑은 고딕" w:hAnsi="맑은 고딕" w:cs="바탕"/>
                <w:szCs w:val="20"/>
              </w:rPr>
              <w:t>202</w:t>
            </w:r>
            <w:r w:rsidR="00541F35">
              <w:rPr>
                <w:rFonts w:ascii="맑은 고딕" w:eastAsia="맑은 고딕" w:hAnsi="맑은 고딕" w:cs="바탕" w:hint="eastAsia"/>
                <w:szCs w:val="20"/>
              </w:rPr>
              <w:t>5</w:t>
            </w:r>
            <w:r>
              <w:rPr>
                <w:rFonts w:ascii="맑은 고딕" w:eastAsia="맑은 고딕" w:hAnsi="맑은 고딕" w:cs="바탕"/>
                <w:szCs w:val="20"/>
              </w:rPr>
              <w:t>.11.06</w:t>
            </w:r>
          </w:p>
        </w:tc>
        <w:tc>
          <w:tcPr>
            <w:tcW w:w="1185" w:type="dxa"/>
            <w:vAlign w:val="center"/>
          </w:tcPr>
          <w:p w14:paraId="0382D186" w14:textId="179BBF67" w:rsidR="009147D5" w:rsidRPr="009147D5" w:rsidRDefault="00943DE6" w:rsidP="0069601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>
              <w:rPr>
                <w:rFonts w:ascii="맑은 고딕" w:eastAsia="맑은 고딕" w:hAnsi="맑은 고딕" w:cs="바탕"/>
                <w:szCs w:val="20"/>
              </w:rPr>
              <w:t>2024.11.</w:t>
            </w:r>
            <w:r w:rsidR="00541F35">
              <w:rPr>
                <w:rFonts w:ascii="맑은 고딕" w:eastAsia="맑은 고딕" w:hAnsi="맑은 고딕" w:cs="바탕" w:hint="eastAsia"/>
                <w:szCs w:val="20"/>
              </w:rPr>
              <w:t>17</w:t>
            </w:r>
          </w:p>
        </w:tc>
        <w:tc>
          <w:tcPr>
            <w:tcW w:w="1083" w:type="dxa"/>
            <w:vAlign w:val="center"/>
          </w:tcPr>
          <w:p w14:paraId="4CACBE39" w14:textId="5D1C9870" w:rsidR="009147D5" w:rsidRPr="009147D5" w:rsidRDefault="00541F35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>
              <w:rPr>
                <w:rFonts w:ascii="맑은 고딕" w:eastAsia="맑은 고딕" w:hAnsi="맑은 고딕" w:cs="바탕" w:hint="eastAsia"/>
                <w:szCs w:val="20"/>
              </w:rPr>
              <w:t>김태윤</w:t>
            </w:r>
          </w:p>
        </w:tc>
        <w:tc>
          <w:tcPr>
            <w:tcW w:w="5390" w:type="dxa"/>
            <w:vAlign w:val="center"/>
          </w:tcPr>
          <w:p w14:paraId="1A0A6D0E" w14:textId="77777777" w:rsidR="009147D5" w:rsidRPr="009147D5" w:rsidRDefault="004E3F16" w:rsidP="00DE0F61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성능 분석서 초안</w:t>
            </w:r>
            <w:r w:rsidRPr="009147D5">
              <w:rPr>
                <w:rFonts w:ascii="맑은 고딕" w:eastAsia="맑은 고딕" w:hAnsi="맑은 고딕" w:cs="맑은 고딕" w:hint="eastAsia"/>
                <w:szCs w:val="20"/>
              </w:rPr>
              <w:t xml:space="preserve"> 작성</w:t>
            </w:r>
          </w:p>
        </w:tc>
      </w:tr>
      <w:tr w:rsidR="00727CF4" w:rsidRPr="009147D5" w14:paraId="01FED810" w14:textId="77777777" w:rsidTr="00DF7A3A">
        <w:trPr>
          <w:trHeight w:val="362"/>
        </w:trPr>
        <w:tc>
          <w:tcPr>
            <w:tcW w:w="1080" w:type="dxa"/>
            <w:vAlign w:val="center"/>
          </w:tcPr>
          <w:p w14:paraId="1A72EB7A" w14:textId="7B2E0F2C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45C06B35" w14:textId="2F94D14C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01DD9977" w14:textId="6CCDD5ED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2D55091A" w14:textId="28A56985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324AFDFE" w14:textId="4D0A8BE3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727CF4" w:rsidRPr="009147D5" w14:paraId="632BEE85" w14:textId="77777777" w:rsidTr="00DF7A3A">
        <w:trPr>
          <w:trHeight w:val="378"/>
        </w:trPr>
        <w:tc>
          <w:tcPr>
            <w:tcW w:w="1080" w:type="dxa"/>
            <w:vAlign w:val="center"/>
          </w:tcPr>
          <w:p w14:paraId="28B388AC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0A8F046F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BA9C78E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2B595307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1CD2EF1D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727CF4" w:rsidRPr="009147D5" w14:paraId="46A49F83" w14:textId="77777777" w:rsidTr="00DF7A3A">
        <w:trPr>
          <w:trHeight w:val="378"/>
        </w:trPr>
        <w:tc>
          <w:tcPr>
            <w:tcW w:w="1080" w:type="dxa"/>
            <w:vAlign w:val="center"/>
          </w:tcPr>
          <w:p w14:paraId="276A4CFE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34187C99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A70C8A2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43CDBA87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4679B86A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727CF4" w:rsidRPr="009147D5" w14:paraId="6BBEAC06" w14:textId="77777777" w:rsidTr="00DF7A3A">
        <w:trPr>
          <w:trHeight w:val="362"/>
        </w:trPr>
        <w:tc>
          <w:tcPr>
            <w:tcW w:w="1080" w:type="dxa"/>
            <w:vAlign w:val="center"/>
          </w:tcPr>
          <w:p w14:paraId="348838BC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68F55D76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80F578D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F9E9456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31AD9876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727CF4" w:rsidRPr="009147D5" w14:paraId="62F26E07" w14:textId="77777777" w:rsidTr="00DF7A3A">
        <w:trPr>
          <w:trHeight w:val="393"/>
        </w:trPr>
        <w:tc>
          <w:tcPr>
            <w:tcW w:w="1080" w:type="dxa"/>
            <w:vAlign w:val="center"/>
          </w:tcPr>
          <w:p w14:paraId="0CDA5520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F005251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3A62AEEA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6DD1767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1AD7C6CD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727CF4" w:rsidRPr="009147D5" w14:paraId="778B6A5E" w14:textId="77777777" w:rsidTr="00DF7A3A">
        <w:trPr>
          <w:trHeight w:val="393"/>
        </w:trPr>
        <w:tc>
          <w:tcPr>
            <w:tcW w:w="1080" w:type="dxa"/>
            <w:vAlign w:val="center"/>
          </w:tcPr>
          <w:p w14:paraId="0973EE4B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3F896E5D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165BCBB1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5AA1F9F9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12FFB9E6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727CF4" w:rsidRPr="009147D5" w14:paraId="33CD7E58" w14:textId="77777777" w:rsidTr="00DF7A3A">
        <w:trPr>
          <w:trHeight w:val="393"/>
        </w:trPr>
        <w:tc>
          <w:tcPr>
            <w:tcW w:w="1080" w:type="dxa"/>
            <w:vAlign w:val="center"/>
          </w:tcPr>
          <w:p w14:paraId="3A7C92BB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5815F011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5CA797BD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24750627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3879CD80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MS Mincho" w:hAnsi="맑은 고딕" w:cs="맑은 고딕"/>
                <w:szCs w:val="20"/>
                <w:lang w:eastAsia="ja-JP"/>
              </w:rPr>
            </w:pPr>
          </w:p>
        </w:tc>
      </w:tr>
      <w:tr w:rsidR="00727CF4" w:rsidRPr="009147D5" w14:paraId="023CA3C5" w14:textId="77777777" w:rsidTr="00DF7A3A">
        <w:trPr>
          <w:trHeight w:val="393"/>
        </w:trPr>
        <w:tc>
          <w:tcPr>
            <w:tcW w:w="1080" w:type="dxa"/>
            <w:vAlign w:val="center"/>
          </w:tcPr>
          <w:p w14:paraId="6D74BD73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3294C98F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11053244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0F6620D7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5C068C2E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</w:tbl>
    <w:p w14:paraId="6B6374FC" w14:textId="77777777" w:rsidR="005E3EEA" w:rsidRDefault="005E3EEA" w:rsidP="005E3EEA">
      <w:pPr>
        <w:widowControl/>
        <w:wordWrap/>
        <w:autoSpaceDE/>
        <w:autoSpaceDN/>
        <w:spacing w:after="0" w:line="240" w:lineRule="auto"/>
        <w:jc w:val="left"/>
      </w:pPr>
    </w:p>
    <w:p w14:paraId="618BDF22" w14:textId="77777777" w:rsidR="005E3EEA" w:rsidRDefault="005E3EEA" w:rsidP="005E3EEA">
      <w:r>
        <w:br w:type="page"/>
      </w:r>
    </w:p>
    <w:sdt>
      <w:sdtPr>
        <w:rPr>
          <w:rFonts w:ascii="바탕" w:eastAsia="바탕" w:hAnsi="바탕" w:cs="바탕" w:hint="eastAsia"/>
          <w:b w:val="0"/>
          <w:bCs w:val="0"/>
          <w:color w:val="auto"/>
          <w:sz w:val="20"/>
          <w:szCs w:val="22"/>
          <w:lang w:val="ko-KR" w:eastAsia="ko-KR"/>
        </w:rPr>
        <w:id w:val="-172343785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 w:hint="default"/>
        </w:rPr>
      </w:sdtEndPr>
      <w:sdtContent>
        <w:p w14:paraId="4DFC085F" w14:textId="77777777" w:rsidR="002B6B87" w:rsidRPr="00890393" w:rsidRDefault="00890393" w:rsidP="00890393">
          <w:pPr>
            <w:pStyle w:val="TOC"/>
            <w:jc w:val="center"/>
            <w:rPr>
              <w:rFonts w:asciiTheme="minorHAnsi" w:eastAsiaTheme="minorHAnsi" w:hAnsiTheme="minorHAnsi"/>
              <w:color w:val="auto"/>
            </w:rPr>
          </w:pPr>
          <w:r w:rsidRPr="00890393">
            <w:rPr>
              <w:rFonts w:asciiTheme="minorHAnsi" w:eastAsiaTheme="minorHAnsi" w:hAnsiTheme="minorHAnsi" w:cs="바탕" w:hint="eastAsia"/>
              <w:color w:val="auto"/>
              <w:lang w:val="ko-KR" w:eastAsia="ko-KR"/>
            </w:rPr>
            <w:t>목차</w:t>
          </w:r>
        </w:p>
        <w:p w14:paraId="66D953E7" w14:textId="66BB5533" w:rsidR="00FF3D23" w:rsidRDefault="002B6B87">
          <w:pPr>
            <w:pStyle w:val="12"/>
            <w:rPr>
              <w:b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983692" w:history="1">
            <w:r w:rsidR="00FF3D23" w:rsidRPr="00082328">
              <w:rPr>
                <w:rStyle w:val="aff7"/>
                <w:noProof/>
              </w:rPr>
              <w:t>1</w:t>
            </w:r>
            <w:r w:rsidR="00FF3D23">
              <w:rPr>
                <w:b w:val="0"/>
                <w:noProof/>
              </w:rPr>
              <w:tab/>
            </w:r>
            <w:r w:rsidR="00FF3D23" w:rsidRPr="00082328">
              <w:rPr>
                <w:rStyle w:val="aff7"/>
                <w:noProof/>
              </w:rPr>
              <w:t>개요</w:t>
            </w:r>
            <w:r w:rsidR="00FF3D23">
              <w:rPr>
                <w:noProof/>
                <w:webHidden/>
              </w:rPr>
              <w:tab/>
            </w:r>
            <w:r w:rsidR="00FF3D23">
              <w:rPr>
                <w:noProof/>
                <w:webHidden/>
              </w:rPr>
              <w:fldChar w:fldCharType="begin"/>
            </w:r>
            <w:r w:rsidR="00FF3D23">
              <w:rPr>
                <w:noProof/>
                <w:webHidden/>
              </w:rPr>
              <w:instrText xml:space="preserve"> PAGEREF _Toc181983692 \h </w:instrText>
            </w:r>
            <w:r w:rsidR="00FF3D23">
              <w:rPr>
                <w:noProof/>
                <w:webHidden/>
              </w:rPr>
            </w:r>
            <w:r w:rsidR="00FF3D23">
              <w:rPr>
                <w:noProof/>
                <w:webHidden/>
              </w:rPr>
              <w:fldChar w:fldCharType="separate"/>
            </w:r>
            <w:r w:rsidR="00FF3D23">
              <w:rPr>
                <w:noProof/>
                <w:webHidden/>
              </w:rPr>
              <w:t>4</w:t>
            </w:r>
            <w:r w:rsidR="00FF3D23">
              <w:rPr>
                <w:noProof/>
                <w:webHidden/>
              </w:rPr>
              <w:fldChar w:fldCharType="end"/>
            </w:r>
          </w:hyperlink>
        </w:p>
        <w:p w14:paraId="20AEAAD0" w14:textId="745F38CB" w:rsidR="00FF3D23" w:rsidRDefault="00000000">
          <w:pPr>
            <w:pStyle w:val="12"/>
            <w:rPr>
              <w:b w:val="0"/>
              <w:noProof/>
            </w:rPr>
          </w:pPr>
          <w:hyperlink w:anchor="_Toc181983695" w:history="1">
            <w:r w:rsidR="00FF3D23" w:rsidRPr="00082328">
              <w:rPr>
                <w:rStyle w:val="aff7"/>
                <w:noProof/>
              </w:rPr>
              <w:t>2</w:t>
            </w:r>
            <w:r w:rsidR="00FF3D23">
              <w:rPr>
                <w:b w:val="0"/>
                <w:noProof/>
              </w:rPr>
              <w:tab/>
            </w:r>
            <w:r w:rsidR="0054084E">
              <w:rPr>
                <w:rStyle w:val="aff7"/>
                <w:rFonts w:hint="eastAsia"/>
                <w:noProof/>
              </w:rPr>
              <w:t>상세 분석</w:t>
            </w:r>
            <w:r w:rsidR="00FF3D23">
              <w:rPr>
                <w:noProof/>
                <w:webHidden/>
              </w:rPr>
              <w:tab/>
            </w:r>
            <w:r w:rsidR="00FF3D23">
              <w:rPr>
                <w:noProof/>
                <w:webHidden/>
              </w:rPr>
              <w:fldChar w:fldCharType="begin"/>
            </w:r>
            <w:r w:rsidR="00FF3D23">
              <w:rPr>
                <w:noProof/>
                <w:webHidden/>
              </w:rPr>
              <w:instrText xml:space="preserve"> PAGEREF _Toc181983695 \h </w:instrText>
            </w:r>
            <w:r w:rsidR="00FF3D23">
              <w:rPr>
                <w:noProof/>
                <w:webHidden/>
              </w:rPr>
            </w:r>
            <w:r w:rsidR="00FF3D23">
              <w:rPr>
                <w:noProof/>
                <w:webHidden/>
              </w:rPr>
              <w:fldChar w:fldCharType="separate"/>
            </w:r>
            <w:r w:rsidR="00FF3D23">
              <w:rPr>
                <w:noProof/>
                <w:webHidden/>
              </w:rPr>
              <w:t>4</w:t>
            </w:r>
            <w:r w:rsidR="00FF3D23">
              <w:rPr>
                <w:noProof/>
                <w:webHidden/>
              </w:rPr>
              <w:fldChar w:fldCharType="end"/>
            </w:r>
          </w:hyperlink>
        </w:p>
        <w:p w14:paraId="67DBC29B" w14:textId="3E76AE36" w:rsidR="00FF3D23" w:rsidRDefault="00000000">
          <w:pPr>
            <w:pStyle w:val="23"/>
            <w:rPr>
              <w:b w:val="0"/>
              <w:noProof/>
            </w:rPr>
          </w:pPr>
          <w:hyperlink w:anchor="_Toc181983696" w:history="1">
            <w:r w:rsidR="00FF3D23" w:rsidRPr="00082328">
              <w:rPr>
                <w:rStyle w:val="aff7"/>
                <w:noProof/>
              </w:rPr>
              <w:t>2.1</w:t>
            </w:r>
            <w:r w:rsidR="00FF3D23">
              <w:rPr>
                <w:b w:val="0"/>
                <w:noProof/>
              </w:rPr>
              <w:tab/>
            </w:r>
            <w:r w:rsidR="0054084E">
              <w:rPr>
                <w:rStyle w:val="aff7"/>
                <w:rFonts w:hint="eastAsia"/>
                <w:noProof/>
              </w:rPr>
              <w:t>콘텐츠 반영 충실도(Character/Topic/Image Fidelity)</w:t>
            </w:r>
            <w:r w:rsidR="00FF3D23">
              <w:rPr>
                <w:noProof/>
                <w:webHidden/>
              </w:rPr>
              <w:tab/>
            </w:r>
            <w:r w:rsidR="00FF3D23">
              <w:rPr>
                <w:noProof/>
                <w:webHidden/>
              </w:rPr>
              <w:fldChar w:fldCharType="begin"/>
            </w:r>
            <w:r w:rsidR="00FF3D23">
              <w:rPr>
                <w:noProof/>
                <w:webHidden/>
              </w:rPr>
              <w:instrText xml:space="preserve"> PAGEREF _Toc181983696 \h </w:instrText>
            </w:r>
            <w:r w:rsidR="00FF3D23">
              <w:rPr>
                <w:noProof/>
                <w:webHidden/>
              </w:rPr>
            </w:r>
            <w:r w:rsidR="00FF3D23">
              <w:rPr>
                <w:noProof/>
                <w:webHidden/>
              </w:rPr>
              <w:fldChar w:fldCharType="separate"/>
            </w:r>
            <w:r w:rsidR="00FF3D23">
              <w:rPr>
                <w:noProof/>
                <w:webHidden/>
              </w:rPr>
              <w:t>4</w:t>
            </w:r>
            <w:r w:rsidR="00FF3D23">
              <w:rPr>
                <w:noProof/>
                <w:webHidden/>
              </w:rPr>
              <w:fldChar w:fldCharType="end"/>
            </w:r>
          </w:hyperlink>
        </w:p>
        <w:p w14:paraId="74C5945D" w14:textId="41E56659" w:rsidR="00FF3D23" w:rsidRDefault="00000000">
          <w:pPr>
            <w:pStyle w:val="23"/>
          </w:pPr>
          <w:hyperlink w:anchor="_Toc181983697" w:history="1">
            <w:r w:rsidR="00FF3D23" w:rsidRPr="00082328">
              <w:rPr>
                <w:rStyle w:val="aff7"/>
                <w:noProof/>
              </w:rPr>
              <w:t>2.2</w:t>
            </w:r>
            <w:r w:rsidR="00FF3D23">
              <w:rPr>
                <w:b w:val="0"/>
                <w:noProof/>
              </w:rPr>
              <w:tab/>
            </w:r>
            <w:r w:rsidR="000806A6">
              <w:rPr>
                <w:rStyle w:val="aff7"/>
                <w:rFonts w:hint="eastAsia"/>
                <w:noProof/>
              </w:rPr>
              <w:t>대화의 자연스러움(Conversational Naturalness)</w:t>
            </w:r>
            <w:r w:rsidR="00FF3D23">
              <w:rPr>
                <w:noProof/>
                <w:webHidden/>
              </w:rPr>
              <w:tab/>
            </w:r>
            <w:r w:rsidR="000806A6">
              <w:rPr>
                <w:rFonts w:hint="eastAsia"/>
                <w:noProof/>
                <w:webHidden/>
              </w:rPr>
              <w:t>5</w:t>
            </w:r>
          </w:hyperlink>
        </w:p>
        <w:p w14:paraId="7ED2CF20" w14:textId="5B339A4A" w:rsidR="000806A6" w:rsidRDefault="00000000" w:rsidP="000806A6">
          <w:pPr>
            <w:pStyle w:val="23"/>
          </w:pPr>
          <w:hyperlink w:anchor="_Toc181983697" w:history="1">
            <w:r w:rsidR="000806A6" w:rsidRPr="00082328">
              <w:rPr>
                <w:rStyle w:val="aff7"/>
                <w:noProof/>
              </w:rPr>
              <w:t>2.2</w:t>
            </w:r>
            <w:r w:rsidR="000806A6">
              <w:rPr>
                <w:b w:val="0"/>
                <w:noProof/>
              </w:rPr>
              <w:tab/>
            </w:r>
            <w:r w:rsidR="000806A6">
              <w:rPr>
                <w:rStyle w:val="aff7"/>
                <w:rFonts w:hint="eastAsia"/>
                <w:noProof/>
              </w:rPr>
              <w:t>생성 문제 품질(Generated Problem Quality)</w:t>
            </w:r>
            <w:r w:rsidR="000806A6">
              <w:rPr>
                <w:noProof/>
                <w:webHidden/>
              </w:rPr>
              <w:tab/>
            </w:r>
            <w:r w:rsidR="000806A6">
              <w:rPr>
                <w:rFonts w:hint="eastAsia"/>
                <w:noProof/>
                <w:webHidden/>
              </w:rPr>
              <w:t>8</w:t>
            </w:r>
          </w:hyperlink>
        </w:p>
        <w:p w14:paraId="5AD9AEBE" w14:textId="7C445C14" w:rsidR="00FF3D23" w:rsidRDefault="00000000">
          <w:pPr>
            <w:pStyle w:val="12"/>
            <w:rPr>
              <w:b w:val="0"/>
              <w:noProof/>
            </w:rPr>
          </w:pPr>
          <w:hyperlink w:anchor="_Toc181983698" w:history="1">
            <w:r w:rsidR="00FF3D23" w:rsidRPr="00082328">
              <w:rPr>
                <w:rStyle w:val="aff7"/>
                <w:noProof/>
              </w:rPr>
              <w:t>3</w:t>
            </w:r>
            <w:r w:rsidR="00FF3D23">
              <w:rPr>
                <w:b w:val="0"/>
                <w:noProof/>
              </w:rPr>
              <w:tab/>
            </w:r>
            <w:r w:rsidR="000806A6">
              <w:rPr>
                <w:rStyle w:val="aff7"/>
                <w:rFonts w:hint="eastAsia"/>
                <w:noProof/>
              </w:rPr>
              <w:t>종합분석</w:t>
            </w:r>
            <w:r w:rsidR="00FF3D23">
              <w:rPr>
                <w:noProof/>
                <w:webHidden/>
              </w:rPr>
              <w:tab/>
            </w:r>
            <w:r w:rsidR="000806A6">
              <w:rPr>
                <w:rFonts w:hint="eastAsia"/>
                <w:noProof/>
                <w:webHidden/>
              </w:rPr>
              <w:t>11</w:t>
            </w:r>
          </w:hyperlink>
        </w:p>
        <w:p w14:paraId="6DFAE33C" w14:textId="557DA113" w:rsidR="00FF3D23" w:rsidRDefault="00000000">
          <w:pPr>
            <w:pStyle w:val="12"/>
            <w:rPr>
              <w:b w:val="0"/>
              <w:noProof/>
            </w:rPr>
          </w:pPr>
          <w:hyperlink w:anchor="_Toc181983701" w:history="1">
            <w:r w:rsidR="00FF3D23" w:rsidRPr="00082328">
              <w:rPr>
                <w:rStyle w:val="aff7"/>
                <w:noProof/>
              </w:rPr>
              <w:t>4</w:t>
            </w:r>
            <w:r w:rsidR="00FF3D23">
              <w:rPr>
                <w:b w:val="0"/>
                <w:noProof/>
              </w:rPr>
              <w:tab/>
            </w:r>
            <w:r w:rsidR="000806A6">
              <w:rPr>
                <w:rStyle w:val="aff7"/>
                <w:rFonts w:hint="eastAsia"/>
                <w:noProof/>
              </w:rPr>
              <w:t>제언</w:t>
            </w:r>
            <w:r w:rsidR="00FF3D23">
              <w:rPr>
                <w:noProof/>
                <w:webHidden/>
              </w:rPr>
              <w:tab/>
            </w:r>
            <w:r w:rsidR="00FF3D23">
              <w:rPr>
                <w:noProof/>
                <w:webHidden/>
              </w:rPr>
              <w:fldChar w:fldCharType="begin"/>
            </w:r>
            <w:r w:rsidR="00FF3D23">
              <w:rPr>
                <w:noProof/>
                <w:webHidden/>
              </w:rPr>
              <w:instrText xml:space="preserve"> PAGEREF _Toc181983701 \h </w:instrText>
            </w:r>
            <w:r w:rsidR="00FF3D23">
              <w:rPr>
                <w:noProof/>
                <w:webHidden/>
              </w:rPr>
            </w:r>
            <w:r w:rsidR="00FF3D23">
              <w:rPr>
                <w:noProof/>
                <w:webHidden/>
              </w:rPr>
              <w:fldChar w:fldCharType="separate"/>
            </w:r>
            <w:r w:rsidR="00FF3D23">
              <w:rPr>
                <w:noProof/>
                <w:webHidden/>
              </w:rPr>
              <w:t>1</w:t>
            </w:r>
            <w:r w:rsidR="000806A6">
              <w:rPr>
                <w:rFonts w:hint="eastAsia"/>
                <w:noProof/>
                <w:webHidden/>
              </w:rPr>
              <w:t>1</w:t>
            </w:r>
            <w:r w:rsidR="00FF3D23">
              <w:rPr>
                <w:noProof/>
                <w:webHidden/>
              </w:rPr>
              <w:fldChar w:fldCharType="end"/>
            </w:r>
          </w:hyperlink>
        </w:p>
        <w:p w14:paraId="2D28E7DD" w14:textId="2AB9D7F2" w:rsidR="002B6B87" w:rsidRDefault="002B6B87">
          <w:r>
            <w:rPr>
              <w:b/>
              <w:bCs/>
              <w:lang w:val="ko-KR"/>
            </w:rPr>
            <w:fldChar w:fldCharType="end"/>
          </w:r>
        </w:p>
      </w:sdtContent>
    </w:sdt>
    <w:p w14:paraId="1553C18F" w14:textId="77777777" w:rsidR="005B0176" w:rsidRDefault="005B0176" w:rsidP="00C11FAB"/>
    <w:p w14:paraId="49354E3C" w14:textId="77777777" w:rsidR="00742999" w:rsidRDefault="00742999">
      <w:pPr>
        <w:widowControl/>
        <w:wordWrap/>
        <w:autoSpaceDE/>
        <w:autoSpaceDN/>
        <w:spacing w:after="0" w:line="240" w:lineRule="auto"/>
        <w:jc w:val="left"/>
      </w:pPr>
      <w:r>
        <w:br w:type="page"/>
      </w:r>
    </w:p>
    <w:p w14:paraId="531ACBF3" w14:textId="77777777" w:rsidR="00D114C0" w:rsidRDefault="00D114C0" w:rsidP="00E11622"/>
    <w:p w14:paraId="358FB4A7" w14:textId="2AEDB248" w:rsidR="00D42B5E" w:rsidRDefault="00D42B5E" w:rsidP="003917F7">
      <w:pPr>
        <w:pStyle w:val="10"/>
        <w:numPr>
          <w:ilvl w:val="0"/>
          <w:numId w:val="0"/>
        </w:numPr>
        <w:ind w:left="432" w:hanging="432"/>
        <w:jc w:val="center"/>
      </w:pPr>
      <w:r>
        <w:rPr>
          <w:rFonts w:hint="eastAsia"/>
        </w:rPr>
        <w:t>검수 결과 보고서(2025년 11월 기준)</w:t>
      </w:r>
    </w:p>
    <w:p w14:paraId="2C6530B8" w14:textId="77777777" w:rsidR="003917F7" w:rsidRPr="003917F7" w:rsidRDefault="003917F7" w:rsidP="003917F7"/>
    <w:p w14:paraId="2064D057" w14:textId="6CAAB9D1" w:rsidR="003917F7" w:rsidRDefault="003917F7" w:rsidP="003917F7">
      <w:pPr>
        <w:pStyle w:val="10"/>
      </w:pPr>
      <w:r>
        <w:rPr>
          <w:rFonts w:hint="eastAsia"/>
        </w:rPr>
        <w:t>개요</w:t>
      </w:r>
    </w:p>
    <w:p w14:paraId="109F350D" w14:textId="36A08AA8" w:rsidR="0059543E" w:rsidRDefault="0059543E" w:rsidP="0059543E">
      <w:r>
        <w:rPr>
          <w:rFonts w:hint="eastAsia"/>
        </w:rPr>
        <w:t>본</w:t>
      </w:r>
      <w:r>
        <w:t xml:space="preserve"> 보고서는 </w:t>
      </w:r>
      <w:r w:rsidR="00E91A3B">
        <w:rPr>
          <w:rFonts w:hint="eastAsia"/>
        </w:rPr>
        <w:t xml:space="preserve">detour 데이터에서 </w:t>
      </w:r>
      <w:proofErr w:type="spellStart"/>
      <w:r w:rsidR="00E91A3B">
        <w:rPr>
          <w:rFonts w:hint="eastAsia"/>
        </w:rPr>
        <w:t>visualized_output_common</w:t>
      </w:r>
      <w:proofErr w:type="spellEnd"/>
      <w:r w:rsidR="00E91A3B">
        <w:rPr>
          <w:rFonts w:hint="eastAsia"/>
        </w:rPr>
        <w:t xml:space="preserve"> 폴더의 html 파일 일부를 검수한 내용을 </w:t>
      </w:r>
      <w:r>
        <w:t>기반으로 대화형 AI 모델의 성능을 심층 분석한 결과를 담고 있다. 분석 결과, 모델은 지정된 요구사항을 완벽하게 충족하는 성공적인 대화를 생성할 수 있는 잠재력을 보여주었으나, 여러 영역에 걸쳐 일관성 부족 및 명확한 품질 저하 패턴이 식별되었다.</w:t>
      </w:r>
    </w:p>
    <w:p w14:paraId="50D4A553" w14:textId="66C64332" w:rsidR="0059543E" w:rsidRPr="0059543E" w:rsidRDefault="0059543E" w:rsidP="0059543E">
      <w:r>
        <w:rPr>
          <w:rFonts w:hint="eastAsia"/>
        </w:rPr>
        <w:t>가장</w:t>
      </w:r>
      <w:r>
        <w:t xml:space="preserve"> 두드러지는 강점은 일부 대화에서</w:t>
      </w:r>
      <w:r>
        <w:rPr>
          <w:rFonts w:hint="eastAsia"/>
        </w:rPr>
        <w:t xml:space="preserve"> </w:t>
      </w:r>
      <w:r w:rsidRPr="0059543E">
        <w:t>캐릭터, 주제, 이미지를 완벽하게 통합하여 자연스러운 흐름을 만들어내는 능력이</w:t>
      </w:r>
      <w:r w:rsidR="00115EA3">
        <w:rPr>
          <w:rFonts w:hint="eastAsia"/>
        </w:rPr>
        <w:t>라고 생각한다</w:t>
      </w:r>
      <w:r w:rsidRPr="0059543E">
        <w:t>. 반면, 개선이 가장 시급한 약점은 </w:t>
      </w:r>
      <w:r w:rsidRPr="00ED1775">
        <w:rPr>
          <w:b/>
          <w:u w:val="single"/>
        </w:rPr>
        <w:t>캐릭터의 핵심 설정</w:t>
      </w:r>
      <w:r w:rsidRPr="0059543E">
        <w:rPr>
          <w:bCs/>
        </w:rPr>
        <w:t>(직업, 가족 관계, 성별 등)을 대화에 일관되게 반영하지 못하는 문제</w:t>
      </w:r>
      <w:r w:rsidRPr="0059543E">
        <w:t xml:space="preserve">로, 이는 다수의 파일에서 반복적으로 </w:t>
      </w:r>
      <w:r w:rsidR="00115EA3">
        <w:rPr>
          <w:rFonts w:hint="eastAsia"/>
        </w:rPr>
        <w:t>보였다</w:t>
      </w:r>
      <w:r w:rsidRPr="0059543E">
        <w:t xml:space="preserve">. 또한, 대화의 </w:t>
      </w:r>
      <w:r w:rsidRPr="00ED1775">
        <w:rPr>
          <w:b/>
          <w:bCs/>
          <w:u w:val="single"/>
        </w:rPr>
        <w:t>논리적 흐름</w:t>
      </w:r>
      <w:r w:rsidRPr="0059543E">
        <w:t xml:space="preserve">이 끊기거나, 생성된 </w:t>
      </w:r>
      <w:r w:rsidRPr="00ED1775">
        <w:rPr>
          <w:b/>
          <w:bCs/>
          <w:u w:val="single"/>
        </w:rPr>
        <w:t>질의응답(QA)이 지문과 무관</w:t>
      </w:r>
      <w:r w:rsidRPr="0059543E">
        <w:t>하게 풀리는 등 전반적인 품질 관리에 허점이 있</w:t>
      </w:r>
      <w:r w:rsidR="00115EA3">
        <w:rPr>
          <w:rFonts w:hint="eastAsia"/>
        </w:rPr>
        <w:t>는 것으로 보인다</w:t>
      </w:r>
      <w:r w:rsidRPr="0059543E">
        <w:t>.</w:t>
      </w:r>
    </w:p>
    <w:p w14:paraId="08D731DB" w14:textId="77777777" w:rsidR="0059543E" w:rsidRDefault="0059543E" w:rsidP="0059543E">
      <w:r w:rsidRPr="0059543E">
        <w:t>주요 동향으로는 대화의 턴 수가 길어질수록 오류 발생 가능성이 높아지는 경향과, 텍스트와 이미지를 연계하는 문제 생성에서 논리적 결함이 빈번하게 나타나는 패턴이 관찰되었다.</w:t>
      </w:r>
    </w:p>
    <w:p w14:paraId="6F123019" w14:textId="77777777" w:rsidR="003917F7" w:rsidRPr="0059543E" w:rsidRDefault="003917F7" w:rsidP="0059543E"/>
    <w:p w14:paraId="5E981CC4" w14:textId="36197E51" w:rsidR="003917F7" w:rsidRDefault="003917F7" w:rsidP="003917F7">
      <w:pPr>
        <w:pStyle w:val="10"/>
      </w:pPr>
      <w:r>
        <w:rPr>
          <w:rFonts w:hint="eastAsia"/>
        </w:rPr>
        <w:t>상세 분석</w:t>
      </w:r>
    </w:p>
    <w:p w14:paraId="5153BBB6" w14:textId="4230B367" w:rsidR="0059543E" w:rsidRPr="00D42B5E" w:rsidRDefault="003917F7" w:rsidP="0059543E">
      <w:pPr>
        <w:pStyle w:val="20"/>
        <w:numPr>
          <w:ilvl w:val="0"/>
          <w:numId w:val="0"/>
        </w:numPr>
      </w:pPr>
      <w:r>
        <w:rPr>
          <w:rFonts w:hint="eastAsia"/>
        </w:rPr>
        <w:t>2.1.</w:t>
      </w:r>
      <w:r w:rsidR="0059543E" w:rsidRPr="0059543E">
        <w:rPr>
          <w:rFonts w:hint="eastAsia"/>
        </w:rPr>
        <w:t xml:space="preserve"> </w:t>
      </w:r>
      <w:r w:rsidR="0059543E">
        <w:rPr>
          <w:rFonts w:hint="eastAsia"/>
        </w:rPr>
        <w:t>콘텐츠 반영 충실도(Character/Topic/Image Fidelity)</w:t>
      </w:r>
    </w:p>
    <w:p w14:paraId="5F54A3E3" w14:textId="63D03DA7" w:rsidR="00E91A3B" w:rsidRDefault="00E91A3B" w:rsidP="0059543E">
      <w:pPr>
        <w:rPr>
          <w:b/>
          <w:bCs/>
        </w:rPr>
      </w:pPr>
      <w:r w:rsidRPr="00E91A3B">
        <w:rPr>
          <w:b/>
          <w:bCs/>
        </w:rPr>
        <w:t>성공 사례:</w:t>
      </w:r>
    </w:p>
    <w:p w14:paraId="7274B7FE" w14:textId="15D8BE57" w:rsidR="0059543E" w:rsidRDefault="00E91A3B" w:rsidP="0059543E">
      <w:r w:rsidRPr="00E91A3B">
        <w:t xml:space="preserve">다수의 대화 파일(dialogue_visualization_0, 1, 3, 9, 101, 201 등)에서 검수 항목 1번(콘텐츠 반영 충실도)이 'ok'로 평가되었다. </w:t>
      </w:r>
      <w:r>
        <w:rPr>
          <w:rFonts w:hint="eastAsia"/>
        </w:rPr>
        <w:t xml:space="preserve">다만 다음과 같은 개선 필요 영역들이 나타났다. </w:t>
      </w:r>
    </w:p>
    <w:p w14:paraId="62048658" w14:textId="77777777" w:rsidR="00E91A3B" w:rsidRDefault="00E91A3B" w:rsidP="00E91A3B">
      <w:pPr>
        <w:rPr>
          <w:b/>
          <w:bCs/>
        </w:rPr>
      </w:pPr>
      <w:r w:rsidRPr="00E91A3B">
        <w:rPr>
          <w:b/>
          <w:bCs/>
        </w:rPr>
        <w:t>개선 필요 영역 (Areas for Improvement):</w:t>
      </w:r>
    </w:p>
    <w:p w14:paraId="7B6AB5F4" w14:textId="32DF7E30" w:rsidR="00E91A3B" w:rsidRPr="00E91A3B" w:rsidRDefault="00E91A3B" w:rsidP="00E91A3B">
      <w:r w:rsidRPr="00E91A3B">
        <w:t>CSV 데이터 전반에 걸쳐 캐릭터 설정 반영 실패가 가장 두드러진 문제점으로 나타</w:t>
      </w:r>
      <w:r>
        <w:rPr>
          <w:rFonts w:hint="eastAsia"/>
        </w:rPr>
        <w:t>났</w:t>
      </w:r>
      <w:r w:rsidRPr="00E91A3B">
        <w:t>다. 검수 내용을 그룹화하여 분석한 결과, 다음과 같은 구체적인 문제 패턴이 식별되었다.</w:t>
      </w:r>
    </w:p>
    <w:p w14:paraId="47D357FD" w14:textId="52B51B0B" w:rsidR="00E91A3B" w:rsidRPr="00E91A3B" w:rsidRDefault="00E91A3B" w:rsidP="00E91A3B">
      <w:pPr>
        <w:numPr>
          <w:ilvl w:val="0"/>
          <w:numId w:val="44"/>
        </w:numPr>
      </w:pPr>
      <w:r w:rsidRPr="00E91A3B">
        <w:rPr>
          <w:b/>
          <w:bCs/>
        </w:rPr>
        <w:t>핵심 캐릭터 설정 누락:</w:t>
      </w:r>
      <w:r w:rsidRPr="00E91A3B">
        <w:t> 지정된 페르소나의 핵심 정보가 대화에 전혀 반영되지 않는 경우가 다수 발견.</w:t>
      </w:r>
    </w:p>
    <w:p w14:paraId="11E3529D" w14:textId="77777777" w:rsidR="00E91A3B" w:rsidRPr="00E91A3B" w:rsidRDefault="00E91A3B" w:rsidP="00E91A3B">
      <w:pPr>
        <w:numPr>
          <w:ilvl w:val="1"/>
          <w:numId w:val="44"/>
        </w:numPr>
      </w:pPr>
      <w:r w:rsidRPr="00E91A3B">
        <w:rPr>
          <w:b/>
          <w:bCs/>
        </w:rPr>
        <w:t>인용:</w:t>
      </w:r>
      <w:r w:rsidRPr="00E91A3B">
        <w:t> "아이 둘을 키우고 있는 철수의 상황이 반영되지 않음." (dialogue_visualization_4)</w:t>
      </w:r>
    </w:p>
    <w:p w14:paraId="58E5125F" w14:textId="77777777" w:rsidR="00E91A3B" w:rsidRPr="00E91A3B" w:rsidRDefault="00E91A3B" w:rsidP="00E91A3B">
      <w:pPr>
        <w:numPr>
          <w:ilvl w:val="1"/>
          <w:numId w:val="44"/>
        </w:numPr>
      </w:pPr>
      <w:r w:rsidRPr="00E91A3B">
        <w:rPr>
          <w:b/>
          <w:bCs/>
        </w:rPr>
        <w:t>인용:</w:t>
      </w:r>
      <w:r w:rsidRPr="00E91A3B">
        <w:t> "영희의 부모님이 유럽에서 온 것은 언급했지만, 유럽 억양이 강하고 자신은 그렇지 않다는 내용이 반영되지 않음." (dialogue_visualization_5)</w:t>
      </w:r>
    </w:p>
    <w:p w14:paraId="66FEAF56" w14:textId="77777777" w:rsidR="00E91A3B" w:rsidRPr="00E91A3B" w:rsidRDefault="00E91A3B" w:rsidP="00E91A3B">
      <w:pPr>
        <w:numPr>
          <w:ilvl w:val="1"/>
          <w:numId w:val="44"/>
        </w:numPr>
      </w:pPr>
      <w:r w:rsidRPr="00E91A3B">
        <w:rPr>
          <w:b/>
          <w:bCs/>
        </w:rPr>
        <w:lastRenderedPageBreak/>
        <w:t>인용:</w:t>
      </w:r>
      <w:r w:rsidRPr="00E91A3B">
        <w:t> "철수: IT 업계에 대한 내용이 나오지만 철수가 IT 업계에 종사한다는 말을 찾을 수 없음." (dialogue_visualization_6)</w:t>
      </w:r>
    </w:p>
    <w:p w14:paraId="53995480" w14:textId="225B2849" w:rsidR="00E91A3B" w:rsidRDefault="00E91A3B" w:rsidP="00E91A3B">
      <w:pPr>
        <w:numPr>
          <w:ilvl w:val="1"/>
          <w:numId w:val="44"/>
        </w:numPr>
      </w:pPr>
      <w:r w:rsidRPr="00E91A3B">
        <w:rPr>
          <w:b/>
          <w:bCs/>
        </w:rPr>
        <w:t>인용:</w:t>
      </w:r>
      <w:r w:rsidRPr="00E91A3B">
        <w:t xml:space="preserve"> "철수 캐릭터 설명 </w:t>
      </w:r>
      <w:r w:rsidR="0054084E" w:rsidRPr="00E91A3B">
        <w:t>(I</w:t>
      </w:r>
      <w:r w:rsidRPr="00E91A3B">
        <w:t xml:space="preserve"> have good health. </w:t>
      </w:r>
      <w:r w:rsidR="0054084E" w:rsidRPr="00E91A3B">
        <w:t>I have</w:t>
      </w:r>
      <w:r w:rsidRPr="00E91A3B">
        <w:t xml:space="preserve"> eight grandchildren. </w:t>
      </w:r>
      <w:proofErr w:type="spellStart"/>
      <w:r w:rsidRPr="00E91A3B">
        <w:t>i</w:t>
      </w:r>
      <w:proofErr w:type="spellEnd"/>
      <w:r w:rsidRPr="00E91A3B">
        <w:t xml:space="preserve"> stay active.)이 대회 내용에 반영되지 않음." (dialogue_visualization_209)</w:t>
      </w:r>
    </w:p>
    <w:p w14:paraId="58A07FC3" w14:textId="13E48FB0" w:rsidR="00ED1775" w:rsidRPr="00E91A3B" w:rsidRDefault="00ED1775" w:rsidP="00ED1775">
      <w:pPr>
        <w:numPr>
          <w:ilvl w:val="1"/>
          <w:numId w:val="44"/>
        </w:numPr>
      </w:pPr>
      <w:r w:rsidRPr="00E91A3B">
        <w:rPr>
          <w:b/>
          <w:bCs/>
        </w:rPr>
        <w:t>인용:</w:t>
      </w:r>
      <w:r w:rsidRPr="00E91A3B">
        <w:t> "철수 캐릭터 설명 (I like to ride my bike. I am a 30-year-old female.) 이 대화 내용에 반영되지 않음." (dialogue_visualization_202)</w:t>
      </w:r>
    </w:p>
    <w:p w14:paraId="3C4B9FAC" w14:textId="14F6EFFA" w:rsidR="00E91A3B" w:rsidRPr="00E91A3B" w:rsidRDefault="00E91A3B" w:rsidP="00E91A3B">
      <w:pPr>
        <w:numPr>
          <w:ilvl w:val="1"/>
          <w:numId w:val="44"/>
        </w:numPr>
      </w:pPr>
      <w:r w:rsidRPr="00E91A3B">
        <w:rPr>
          <w:b/>
          <w:bCs/>
        </w:rPr>
        <w:t>분석:</w:t>
      </w:r>
      <w:r w:rsidRPr="00E91A3B">
        <w:t xml:space="preserve"> 이러한 사례들은 모델이 캐릭터의 배경 설정(가족, 직업, 출신 등)을 대화 생성의 핵심 요소로 활용하지 못하고 있음을 </w:t>
      </w:r>
      <w:r>
        <w:rPr>
          <w:rFonts w:hint="eastAsia"/>
        </w:rPr>
        <w:t xml:space="preserve">보여주는 것으로 </w:t>
      </w:r>
      <w:r w:rsidR="0054084E">
        <w:rPr>
          <w:rFonts w:hint="eastAsia"/>
        </w:rPr>
        <w:t>보인다</w:t>
      </w:r>
      <w:r w:rsidR="0054084E">
        <w:t>.</w:t>
      </w:r>
    </w:p>
    <w:p w14:paraId="3C3955E9" w14:textId="270BE346" w:rsidR="00E91A3B" w:rsidRPr="00E91A3B" w:rsidRDefault="00E91A3B" w:rsidP="00E91A3B">
      <w:pPr>
        <w:numPr>
          <w:ilvl w:val="0"/>
          <w:numId w:val="44"/>
        </w:numPr>
      </w:pPr>
      <w:r w:rsidRPr="00E91A3B">
        <w:rPr>
          <w:b/>
          <w:bCs/>
        </w:rPr>
        <w:t>캐릭터 정체성 오류:</w:t>
      </w:r>
      <w:r w:rsidRPr="00E91A3B">
        <w:t> 캐릭터의 성별과 같은 근본적인 설정에서 오류가 발생.</w:t>
      </w:r>
    </w:p>
    <w:p w14:paraId="7EA1AFF8" w14:textId="7250F2E3" w:rsidR="00E91A3B" w:rsidRPr="00E91A3B" w:rsidRDefault="00E91A3B" w:rsidP="00E91A3B">
      <w:pPr>
        <w:numPr>
          <w:ilvl w:val="1"/>
          <w:numId w:val="44"/>
        </w:numPr>
      </w:pPr>
      <w:r w:rsidRPr="00E91A3B">
        <w:rPr>
          <w:b/>
          <w:bCs/>
        </w:rPr>
        <w:t>인용:</w:t>
      </w:r>
      <w:r w:rsidRPr="00E91A3B">
        <w:t xml:space="preserve"> "캐릭터 '철수'의 설명이 </w:t>
      </w:r>
      <w:proofErr w:type="spellStart"/>
      <w:proofErr w:type="gramStart"/>
      <w:r w:rsidRPr="00E91A3B">
        <w:t>미스매칭</w:t>
      </w:r>
      <w:proofErr w:type="spellEnd"/>
      <w:r w:rsidRPr="00E91A3B">
        <w:t>?.</w:t>
      </w:r>
      <w:proofErr w:type="gramEnd"/>
      <w:r w:rsidRPr="00E91A3B">
        <w:t xml:space="preserve"> 철수는 남성 대표 이름인데, my husband wors for the </w:t>
      </w:r>
      <w:r w:rsidR="0054084E" w:rsidRPr="00E91A3B">
        <w:t>government</w:t>
      </w:r>
      <w:r w:rsidRPr="00E91A3B">
        <w:t>'라고 설정되어 있음." (dialogue_visualization_107)</w:t>
      </w:r>
    </w:p>
    <w:p w14:paraId="4BF1F013" w14:textId="167EACD7" w:rsidR="00E91A3B" w:rsidRPr="00E91A3B" w:rsidRDefault="00E91A3B" w:rsidP="00E91A3B">
      <w:pPr>
        <w:numPr>
          <w:ilvl w:val="1"/>
          <w:numId w:val="44"/>
        </w:numPr>
      </w:pPr>
      <w:r w:rsidRPr="00E91A3B">
        <w:rPr>
          <w:b/>
          <w:bCs/>
        </w:rPr>
        <w:t>분석:</w:t>
      </w:r>
      <w:r w:rsidRPr="00E91A3B">
        <w:t> 이는 단순 누락을 넘어, 모델이 캐릭터의 정체성을 잘못 해석하고 있음</w:t>
      </w:r>
      <w:r w:rsidR="00A2052A">
        <w:rPr>
          <w:rFonts w:hint="eastAsia"/>
        </w:rPr>
        <w:t xml:space="preserve">. 이것은 생성 과정에서 </w:t>
      </w:r>
      <w:r w:rsidR="00A2052A">
        <w:t>“</w:t>
      </w:r>
      <w:r w:rsidR="00A2052A">
        <w:rPr>
          <w:rFonts w:hint="eastAsia"/>
        </w:rPr>
        <w:t>철수</w:t>
      </w:r>
      <w:r w:rsidR="00A2052A">
        <w:t>”</w:t>
      </w:r>
      <w:r w:rsidR="00A2052A">
        <w:rPr>
          <w:rFonts w:hint="eastAsia"/>
        </w:rPr>
        <w:t xml:space="preserve">라는 고정된 이름을 사용해서 나온 결과임. </w:t>
      </w:r>
      <w:r w:rsidR="00F07EFE">
        <w:rPr>
          <w:rFonts w:hint="eastAsia"/>
        </w:rPr>
        <w:t>중성적 이름을 사용하거나 사용자 ID로 대체하는 것으로 해결 가능.</w:t>
      </w:r>
    </w:p>
    <w:p w14:paraId="1B93F327" w14:textId="06E20E11" w:rsidR="00E91A3B" w:rsidRPr="00E91A3B" w:rsidRDefault="00E91A3B" w:rsidP="00E91A3B">
      <w:pPr>
        <w:numPr>
          <w:ilvl w:val="0"/>
          <w:numId w:val="44"/>
        </w:numPr>
      </w:pPr>
      <w:r w:rsidRPr="00E91A3B">
        <w:rPr>
          <w:b/>
          <w:bCs/>
        </w:rPr>
        <w:t>소유 및 관계 설정 혼동 (Coreference Error):</w:t>
      </w:r>
      <w:r w:rsidRPr="00E91A3B">
        <w:t> 대화 상대방 간의 관계나 소유를 혼동.</w:t>
      </w:r>
    </w:p>
    <w:p w14:paraId="15E3E860" w14:textId="77777777" w:rsidR="00E91A3B" w:rsidRDefault="00E91A3B" w:rsidP="00E91A3B">
      <w:pPr>
        <w:numPr>
          <w:ilvl w:val="1"/>
          <w:numId w:val="44"/>
        </w:numPr>
      </w:pPr>
      <w:r w:rsidRPr="00E91A3B">
        <w:rPr>
          <w:b/>
          <w:bCs/>
        </w:rPr>
        <w:t>인용:</w:t>
      </w:r>
      <w:r w:rsidRPr="00E91A3B">
        <w:t> "(영희: 아, 저 이미지. 해골 목걸이까지 한 게 꼭 우리 아빠 감방 동기처럼 생겼네. 철수: 우리 아빠 얘기는 하지 마) 영희는 캐릭터 설명에서 아버지가 감옥에 있다는 말이 없고 철수만 있는데... 우리 아빠라는 말이 영희와 철수에게 둘 다 나옴." (dialogue_visualization_10)</w:t>
      </w:r>
    </w:p>
    <w:p w14:paraId="05368876" w14:textId="3397E307" w:rsidR="0054084E" w:rsidRPr="00E91A3B" w:rsidRDefault="0054084E" w:rsidP="0054084E">
      <w:pPr>
        <w:ind w:left="1440"/>
      </w:pPr>
      <w:r w:rsidRPr="0054084E">
        <w:rPr>
          <w:noProof/>
        </w:rPr>
        <w:drawing>
          <wp:inline distT="0" distB="0" distL="0" distR="0" wp14:anchorId="64ED54FD" wp14:editId="24A49E49">
            <wp:extent cx="5441315" cy="1185117"/>
            <wp:effectExtent l="0" t="0" r="6985" b="0"/>
            <wp:docPr id="1970409410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09410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815" cy="119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701B" w14:textId="18E5EECC" w:rsidR="00E91A3B" w:rsidRDefault="00E91A3B" w:rsidP="00E91A3B">
      <w:pPr>
        <w:numPr>
          <w:ilvl w:val="1"/>
          <w:numId w:val="44"/>
        </w:numPr>
      </w:pPr>
      <w:r w:rsidRPr="00E91A3B">
        <w:rPr>
          <w:b/>
          <w:bCs/>
        </w:rPr>
        <w:t>분석:</w:t>
      </w:r>
      <w:r w:rsidRPr="00E91A3B">
        <w:t> 화자를 명확히 구분하고, 각 화자에 귀속된 정보를 정확히 추적하는 능력이 부족함을 보여주는 사례.</w:t>
      </w:r>
    </w:p>
    <w:p w14:paraId="51AE57A2" w14:textId="77777777" w:rsidR="003917F7" w:rsidRPr="00E91A3B" w:rsidRDefault="003917F7" w:rsidP="003917F7">
      <w:pPr>
        <w:ind w:left="1440"/>
      </w:pPr>
    </w:p>
    <w:p w14:paraId="4850149B" w14:textId="7CD6D4FC" w:rsidR="00E91A3B" w:rsidRPr="00D42B5E" w:rsidRDefault="003917F7" w:rsidP="00E91A3B">
      <w:pPr>
        <w:pStyle w:val="20"/>
        <w:numPr>
          <w:ilvl w:val="0"/>
          <w:numId w:val="0"/>
        </w:numPr>
      </w:pPr>
      <w:r>
        <w:rPr>
          <w:rFonts w:hint="eastAsia"/>
        </w:rPr>
        <w:t>2.2.</w:t>
      </w:r>
      <w:r w:rsidR="00E91A3B" w:rsidRPr="0059543E">
        <w:rPr>
          <w:rFonts w:hint="eastAsia"/>
        </w:rPr>
        <w:t xml:space="preserve"> </w:t>
      </w:r>
      <w:r w:rsidR="00E91A3B">
        <w:rPr>
          <w:rFonts w:hint="eastAsia"/>
        </w:rPr>
        <w:t>대화의 자연스러움(Conversational Naturalness)</w:t>
      </w:r>
    </w:p>
    <w:p w14:paraId="64BD10B0" w14:textId="77777777" w:rsidR="00E91A3B" w:rsidRDefault="00E91A3B" w:rsidP="00E91A3B">
      <w:pPr>
        <w:rPr>
          <w:b/>
          <w:bCs/>
        </w:rPr>
      </w:pPr>
      <w:r w:rsidRPr="00E91A3B">
        <w:rPr>
          <w:b/>
          <w:bCs/>
        </w:rPr>
        <w:t>성공 사례 (Positive Findings):</w:t>
      </w:r>
    </w:p>
    <w:p w14:paraId="7606979D" w14:textId="7D730BB8" w:rsidR="00E91A3B" w:rsidRPr="00E91A3B" w:rsidRDefault="00E91A3B" w:rsidP="00E91A3B">
      <w:r w:rsidRPr="00E91A3B">
        <w:t>'ok'로 평가된 다수의 대화는 문맥 이해도가 높고, 흐름이 끊기지 않으며, 사용자에게 높은 몰입감을 제공했</w:t>
      </w:r>
      <w:r>
        <w:t>다고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판단된다. 다만 다음과 같은 </w:t>
      </w:r>
      <w:proofErr w:type="spellStart"/>
      <w:r>
        <w:rPr>
          <w:rFonts w:hint="eastAsia"/>
        </w:rPr>
        <w:t>개션</w:t>
      </w:r>
      <w:proofErr w:type="spellEnd"/>
      <w:r>
        <w:rPr>
          <w:rFonts w:hint="eastAsia"/>
        </w:rPr>
        <w:t xml:space="preserve"> 필요 영역들이 나타났다.</w:t>
      </w:r>
    </w:p>
    <w:p w14:paraId="4BEB7FCA" w14:textId="77777777" w:rsidR="00E91A3B" w:rsidRDefault="00E91A3B" w:rsidP="00E91A3B">
      <w:pPr>
        <w:rPr>
          <w:b/>
          <w:bCs/>
        </w:rPr>
      </w:pPr>
      <w:r w:rsidRPr="00E91A3B">
        <w:rPr>
          <w:b/>
          <w:bCs/>
        </w:rPr>
        <w:t>개선 필요 영역 (Areas for Improvement):</w:t>
      </w:r>
    </w:p>
    <w:p w14:paraId="75F3642F" w14:textId="356916A3" w:rsidR="00E91A3B" w:rsidRPr="00E91A3B" w:rsidRDefault="00E91A3B" w:rsidP="00E91A3B">
      <w:r w:rsidRPr="00E91A3B">
        <w:t>자연스러움을 저해하는 요소들은 주로 대화의 일관성 및 논리적 연결성 부족에서 기인</w:t>
      </w:r>
      <w:r>
        <w:rPr>
          <w:rFonts w:hint="eastAsia"/>
        </w:rPr>
        <w:t>함</w:t>
      </w:r>
      <w:r w:rsidRPr="00E91A3B">
        <w:t>.</w:t>
      </w:r>
    </w:p>
    <w:p w14:paraId="15574C8C" w14:textId="1B96315A" w:rsidR="00E91A3B" w:rsidRPr="00E91A3B" w:rsidRDefault="00E91A3B" w:rsidP="00E91A3B">
      <w:pPr>
        <w:numPr>
          <w:ilvl w:val="0"/>
          <w:numId w:val="45"/>
        </w:numPr>
      </w:pPr>
      <w:r w:rsidRPr="00E91A3B">
        <w:rPr>
          <w:b/>
          <w:bCs/>
        </w:rPr>
        <w:t>일관성 없는 어조 및 화법:</w:t>
      </w:r>
      <w:r w:rsidRPr="00E91A3B">
        <w:t> 존댓말과 반말을 혼용하여 대화의 일관성과 리얼리티를 저해하는 문제</w:t>
      </w:r>
    </w:p>
    <w:p w14:paraId="512058DF" w14:textId="75331FB1" w:rsidR="00E91A3B" w:rsidRDefault="00E91A3B" w:rsidP="00E91A3B">
      <w:pPr>
        <w:numPr>
          <w:ilvl w:val="1"/>
          <w:numId w:val="45"/>
        </w:numPr>
      </w:pPr>
      <w:r w:rsidRPr="00E91A3B">
        <w:rPr>
          <w:b/>
          <w:bCs/>
        </w:rPr>
        <w:t>인용:</w:t>
      </w:r>
      <w:r w:rsidRPr="00E91A3B">
        <w:t xml:space="preserve"> "철수: </w:t>
      </w:r>
      <w:r w:rsidRPr="00E91A3B">
        <w:rPr>
          <w:rFonts w:hint="eastAsia"/>
        </w:rPr>
        <w:t>존댓말 했다가</w:t>
      </w:r>
      <w:r w:rsidRPr="00E91A3B">
        <w:t xml:space="preserve"> 반말했다가 섞임(전 그냥 꽉 막힌 배수관 같아요. 저 뉴스 좀 봐)" (dialogue_visualization_7)</w:t>
      </w:r>
    </w:p>
    <w:p w14:paraId="466E0E9F" w14:textId="060C2AD6" w:rsidR="0054084E" w:rsidRPr="00E91A3B" w:rsidRDefault="0054084E" w:rsidP="0054084E">
      <w:pPr>
        <w:ind w:left="1440"/>
      </w:pPr>
      <w:r w:rsidRPr="0054084E">
        <w:rPr>
          <w:noProof/>
        </w:rPr>
        <w:drawing>
          <wp:inline distT="0" distB="0" distL="0" distR="0" wp14:anchorId="1BD412D6" wp14:editId="2213A5A6">
            <wp:extent cx="5530215" cy="2655889"/>
            <wp:effectExtent l="0" t="0" r="0" b="0"/>
            <wp:docPr id="198926781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6781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5072" cy="267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3DD3" w14:textId="77777777" w:rsidR="00E91A3B" w:rsidRDefault="00E91A3B" w:rsidP="00E91A3B">
      <w:pPr>
        <w:numPr>
          <w:ilvl w:val="1"/>
          <w:numId w:val="45"/>
        </w:numPr>
      </w:pPr>
      <w:r w:rsidRPr="00E91A3B">
        <w:rPr>
          <w:b/>
          <w:bCs/>
        </w:rPr>
        <w:t>인용:</w:t>
      </w:r>
      <w:r w:rsidRPr="00E91A3B">
        <w:t> "존댓말&amp;반말 일관성 부족: 영희가 대화 초반에 '-어요'체를 사용하다가, 갑자기 반말을 함." (dialogue_visualization_102)</w:t>
      </w:r>
    </w:p>
    <w:p w14:paraId="6D3EEC05" w14:textId="69FF321A" w:rsidR="0054084E" w:rsidRPr="00E91A3B" w:rsidRDefault="0054084E" w:rsidP="0054084E">
      <w:pPr>
        <w:ind w:left="1440"/>
      </w:pPr>
      <w:r w:rsidRPr="0054084E">
        <w:rPr>
          <w:noProof/>
        </w:rPr>
        <w:lastRenderedPageBreak/>
        <w:drawing>
          <wp:inline distT="0" distB="0" distL="0" distR="0" wp14:anchorId="7E31F845" wp14:editId="7D062E39">
            <wp:extent cx="5439923" cy="3408264"/>
            <wp:effectExtent l="0" t="0" r="8890" b="1905"/>
            <wp:docPr id="99867700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7700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564" cy="347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A730" w14:textId="0071A829" w:rsidR="00E91A3B" w:rsidRPr="00E91A3B" w:rsidRDefault="00E91A3B" w:rsidP="00E91A3B">
      <w:pPr>
        <w:numPr>
          <w:ilvl w:val="0"/>
          <w:numId w:val="45"/>
        </w:numPr>
      </w:pPr>
      <w:r w:rsidRPr="00E91A3B">
        <w:rPr>
          <w:b/>
          <w:bCs/>
        </w:rPr>
        <w:t>부자연스러운 대화 흐름 및 맥락 이탈:</w:t>
      </w:r>
      <w:r w:rsidRPr="00E91A3B">
        <w:t> 논리적 연결고리가 부족한 상태에서 갑작스러운 장면 전환이나 맥락 없는 발화가 등장하는 경우</w:t>
      </w:r>
    </w:p>
    <w:p w14:paraId="7298A69D" w14:textId="3DB4A1CB" w:rsidR="00E91A3B" w:rsidRDefault="00E91A3B" w:rsidP="00E91A3B">
      <w:pPr>
        <w:numPr>
          <w:ilvl w:val="1"/>
          <w:numId w:val="45"/>
        </w:numPr>
      </w:pPr>
      <w:r w:rsidRPr="00E91A3B">
        <w:rPr>
          <w:b/>
          <w:bCs/>
        </w:rPr>
        <w:t>인용:</w:t>
      </w:r>
      <w:r w:rsidRPr="00E91A3B">
        <w:t xml:space="preserve"> "어색한 부분(19/40-21/40) - </w:t>
      </w:r>
      <w:proofErr w:type="spellStart"/>
      <w:r w:rsidRPr="00E91A3B">
        <w:t>조디</w:t>
      </w:r>
      <w:proofErr w:type="spellEnd"/>
      <w:r w:rsidRPr="00E91A3B">
        <w:t xml:space="preserve"> 포스터의 캐릭터 - 폴 </w:t>
      </w:r>
      <w:proofErr w:type="spellStart"/>
      <w:r w:rsidRPr="00E91A3B">
        <w:t>슈레이더의</w:t>
      </w:r>
      <w:proofErr w:type="spellEnd"/>
      <w:r w:rsidRPr="00E91A3B">
        <w:t xml:space="preserve"> 각본 - 아이리스의 그 '정화' </w:t>
      </w:r>
      <w:proofErr w:type="gramStart"/>
      <w:r w:rsidRPr="00E91A3B">
        <w:t>계획.=</w:t>
      </w:r>
      <w:proofErr w:type="gramEnd"/>
      <w:r w:rsidRPr="00E91A3B">
        <w:t xml:space="preserve">&gt; 이어지는 느낌이 들지 않음." </w:t>
      </w:r>
      <w:r w:rsidR="00FD1344">
        <w:rPr>
          <w:rFonts w:hint="eastAsia"/>
        </w:rPr>
        <w:t xml:space="preserve">그리고 중간중간 영어로 말하는 것이 특별한 이유가 있는지 모르겠음. </w:t>
      </w:r>
      <w:r w:rsidRPr="00E91A3B">
        <w:t>(dialogue_visualization_2)</w:t>
      </w:r>
    </w:p>
    <w:p w14:paraId="1349C6C4" w14:textId="18A3CC6B" w:rsidR="00FD1344" w:rsidRPr="00E91A3B" w:rsidRDefault="00FD1344" w:rsidP="00FD1344">
      <w:pPr>
        <w:ind w:left="1440"/>
      </w:pPr>
      <w:r w:rsidRPr="00FD1344">
        <w:rPr>
          <w:noProof/>
        </w:rPr>
        <w:drawing>
          <wp:inline distT="0" distB="0" distL="0" distR="0" wp14:anchorId="5EE5EE26" wp14:editId="633112F5">
            <wp:extent cx="5718643" cy="1519349"/>
            <wp:effectExtent l="0" t="0" r="0" b="5080"/>
            <wp:docPr id="107136683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6683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647" cy="153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CE7E" w14:textId="24E633E5" w:rsidR="00E91A3B" w:rsidRDefault="00E91A3B" w:rsidP="00E91A3B">
      <w:pPr>
        <w:numPr>
          <w:ilvl w:val="1"/>
          <w:numId w:val="45"/>
        </w:numPr>
      </w:pPr>
      <w:r w:rsidRPr="00E91A3B">
        <w:rPr>
          <w:b/>
          <w:bCs/>
        </w:rPr>
        <w:t>인용:</w:t>
      </w:r>
      <w:r w:rsidRPr="00E91A3B">
        <w:t> "철수: 맥락이 없는 얘기가 일부 있는 듯... 왜 아버지에 대한 얘기가 나오지?" (dialogue_visualization_8)</w:t>
      </w:r>
      <w:r w:rsidR="00FD1344">
        <w:rPr>
          <w:rFonts w:hint="eastAsia"/>
        </w:rPr>
        <w:t xml:space="preserve"> 계속해서 영어가 중간에 왜 끼어드는지 이해가 안 됨, 아래는 왜 자기가 대학에 간 내용이 나오는데, 여기에 필요한 내용인지 모르겠음. 영희도 마찬가지로 해변에 가고 싶다는 내용과 팀을 응원하고 싶다는 말이 왜 같이 나오는지 모르겠음. </w:t>
      </w:r>
    </w:p>
    <w:p w14:paraId="54557451" w14:textId="3258D763" w:rsidR="00FD1344" w:rsidRPr="00E91A3B" w:rsidRDefault="00FD1344" w:rsidP="00FD1344">
      <w:pPr>
        <w:ind w:left="1440"/>
      </w:pPr>
      <w:r w:rsidRPr="00FD1344">
        <w:rPr>
          <w:noProof/>
        </w:rPr>
        <w:drawing>
          <wp:inline distT="0" distB="0" distL="0" distR="0" wp14:anchorId="154BCEB4" wp14:editId="7B966EFC">
            <wp:extent cx="5713812" cy="943740"/>
            <wp:effectExtent l="0" t="0" r="1270" b="8890"/>
            <wp:docPr id="1847117603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17603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799" cy="95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2CD4" w14:textId="144CE54A" w:rsidR="00FD1344" w:rsidRPr="00FD1344" w:rsidRDefault="00FD1344" w:rsidP="00FD1344">
      <w:pPr>
        <w:ind w:left="1440"/>
      </w:pPr>
      <w:r w:rsidRPr="00FD1344">
        <w:rPr>
          <w:noProof/>
        </w:rPr>
        <w:lastRenderedPageBreak/>
        <w:drawing>
          <wp:inline distT="0" distB="0" distL="0" distR="0" wp14:anchorId="65051608" wp14:editId="438987F3">
            <wp:extent cx="5738203" cy="1082833"/>
            <wp:effectExtent l="0" t="0" r="0" b="3175"/>
            <wp:docPr id="1345865194" name="그림 1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65194" name="그림 1" descr="텍스트, 폰트, 라인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618" cy="11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948D" w14:textId="4EFD2556" w:rsidR="00FD1344" w:rsidRPr="00FD1344" w:rsidRDefault="00FD1344" w:rsidP="00FD1344">
      <w:pPr>
        <w:ind w:left="1440"/>
      </w:pPr>
      <w:r w:rsidRPr="00FD1344">
        <w:rPr>
          <w:noProof/>
        </w:rPr>
        <w:drawing>
          <wp:inline distT="0" distB="0" distL="0" distR="0" wp14:anchorId="608E2982" wp14:editId="63FF5CC4">
            <wp:extent cx="5708864" cy="1596913"/>
            <wp:effectExtent l="0" t="0" r="6350" b="3810"/>
            <wp:docPr id="1966285722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85722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780" cy="160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A28B" w14:textId="4DD98405" w:rsidR="00E91A3B" w:rsidRPr="00E91A3B" w:rsidRDefault="00E91A3B" w:rsidP="00E91A3B">
      <w:pPr>
        <w:numPr>
          <w:ilvl w:val="1"/>
          <w:numId w:val="45"/>
        </w:numPr>
      </w:pPr>
      <w:r w:rsidRPr="00E91A3B">
        <w:rPr>
          <w:b/>
          <w:bCs/>
        </w:rPr>
        <w:t>인용:</w:t>
      </w:r>
      <w:r w:rsidRPr="00E91A3B">
        <w:t xml:space="preserve"> "철수가 사회적, 인간관계에서 공감을 못하는 </w:t>
      </w:r>
      <w:proofErr w:type="gramStart"/>
      <w:r w:rsidRPr="00E91A3B">
        <w:t>스타일 :</w:t>
      </w:r>
      <w:proofErr w:type="gramEnd"/>
      <w:r w:rsidRPr="00E91A3B">
        <w:t xml:space="preserve"> 아이들이 뛰어 놀고 있는 사진을 보면서... 철수는 갑자기 철학/공학적 내용 '저건 탄소 덩어리야'</w:t>
      </w:r>
      <w:proofErr w:type="spellStart"/>
      <w:r w:rsidRPr="00E91A3B">
        <w:t>라고</w:t>
      </w:r>
      <w:proofErr w:type="spellEnd"/>
      <w:r w:rsidRPr="00E91A3B">
        <w:t xml:space="preserve"> 급격하게 화제를 전환 함" (dialogue_visualization_105)</w:t>
      </w:r>
    </w:p>
    <w:p w14:paraId="40CAA87B" w14:textId="2DF9F191" w:rsidR="00E91A3B" w:rsidRPr="00E91A3B" w:rsidRDefault="00E91A3B" w:rsidP="00E91A3B">
      <w:pPr>
        <w:numPr>
          <w:ilvl w:val="0"/>
          <w:numId w:val="45"/>
        </w:numPr>
      </w:pPr>
      <w:r w:rsidRPr="00E91A3B">
        <w:rPr>
          <w:b/>
          <w:bCs/>
        </w:rPr>
        <w:t>상황에 맞지 않는 발화:</w:t>
      </w:r>
      <w:r w:rsidRPr="00E91A3B">
        <w:t> 대화의 물리적 배경이나 상황과 모순되는 내용이 등장</w:t>
      </w:r>
    </w:p>
    <w:p w14:paraId="39AE456F" w14:textId="77777777" w:rsidR="00E91A3B" w:rsidRDefault="00E91A3B" w:rsidP="00E91A3B">
      <w:pPr>
        <w:numPr>
          <w:ilvl w:val="1"/>
          <w:numId w:val="45"/>
        </w:numPr>
      </w:pPr>
      <w:r w:rsidRPr="00E91A3B">
        <w:rPr>
          <w:b/>
          <w:bCs/>
        </w:rPr>
        <w:t>인용:</w:t>
      </w:r>
      <w:r w:rsidRPr="00E91A3B">
        <w:t> "대화: 지하철을 타고 왔는데, 식당 대기 공간으로 가는데 오토바이를 타고 왔다는 내용이 연결되지 않음." (dialogue_visualization_5)</w:t>
      </w:r>
    </w:p>
    <w:p w14:paraId="4701B3A3" w14:textId="6F40C862" w:rsidR="00DA6118" w:rsidRDefault="00DA6118" w:rsidP="00DA6118">
      <w:pPr>
        <w:ind w:left="1440"/>
      </w:pPr>
      <w:r w:rsidRPr="00DA6118">
        <w:rPr>
          <w:noProof/>
        </w:rPr>
        <w:drawing>
          <wp:inline distT="0" distB="0" distL="0" distR="0" wp14:anchorId="23544752" wp14:editId="23E4F18F">
            <wp:extent cx="2415581" cy="1340986"/>
            <wp:effectExtent l="0" t="0" r="3810" b="0"/>
            <wp:docPr id="84752431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2431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705" cy="136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6178" w14:textId="7D8C1485" w:rsidR="00DA6118" w:rsidRPr="00E91A3B" w:rsidRDefault="00DA6118" w:rsidP="00DA6118">
      <w:pPr>
        <w:ind w:left="1440"/>
      </w:pPr>
      <w:r w:rsidRPr="00DA6118">
        <w:rPr>
          <w:noProof/>
        </w:rPr>
        <w:drawing>
          <wp:inline distT="0" distB="0" distL="0" distR="0" wp14:anchorId="01FC2F60" wp14:editId="0CBBFF07">
            <wp:extent cx="5743093" cy="1664505"/>
            <wp:effectExtent l="0" t="0" r="0" b="0"/>
            <wp:docPr id="730138094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38094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023" cy="1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897D" w14:textId="77777777" w:rsidR="00E91A3B" w:rsidRDefault="00E91A3B" w:rsidP="00E91A3B">
      <w:pPr>
        <w:numPr>
          <w:ilvl w:val="1"/>
          <w:numId w:val="45"/>
        </w:numPr>
      </w:pPr>
      <w:r w:rsidRPr="00E91A3B">
        <w:rPr>
          <w:b/>
          <w:bCs/>
        </w:rPr>
        <w:t>인용:</w:t>
      </w:r>
      <w:r w:rsidRPr="00E91A3B">
        <w:t> "마지막 영희의 대화(80/80) 아, 손님 두 분 들어오세요! ... =&gt; '손님 두 분 들어오세요!'는 식당 직원이 하는 말로 보임." (dialogue_visualization_5)</w:t>
      </w:r>
    </w:p>
    <w:p w14:paraId="03486110" w14:textId="794D9F4F" w:rsidR="00DA6118" w:rsidRDefault="00DA6118" w:rsidP="00DA6118">
      <w:pPr>
        <w:ind w:left="1440"/>
      </w:pPr>
      <w:r w:rsidRPr="00DA6118">
        <w:rPr>
          <w:noProof/>
        </w:rPr>
        <w:lastRenderedPageBreak/>
        <w:drawing>
          <wp:inline distT="0" distB="0" distL="0" distR="0" wp14:anchorId="31E59ABA" wp14:editId="72B972D7">
            <wp:extent cx="5750485" cy="1766529"/>
            <wp:effectExtent l="0" t="0" r="3175" b="5715"/>
            <wp:docPr id="2140081106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81106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1981" cy="178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A0B4" w14:textId="77777777" w:rsidR="003917F7" w:rsidRPr="00E91A3B" w:rsidRDefault="003917F7" w:rsidP="003917F7">
      <w:pPr>
        <w:ind w:left="1440"/>
      </w:pPr>
    </w:p>
    <w:p w14:paraId="0535D4C3" w14:textId="44708974" w:rsidR="00E91A3B" w:rsidRPr="00D42B5E" w:rsidRDefault="00E91A3B" w:rsidP="00E91A3B">
      <w:pPr>
        <w:pStyle w:val="20"/>
        <w:numPr>
          <w:ilvl w:val="0"/>
          <w:numId w:val="0"/>
        </w:numPr>
      </w:pPr>
      <w:r>
        <w:rPr>
          <w:rFonts w:hint="eastAsia"/>
        </w:rPr>
        <w:t>2.3</w:t>
      </w:r>
      <w:r w:rsidRPr="0059543E">
        <w:rPr>
          <w:rFonts w:hint="eastAsia"/>
        </w:rPr>
        <w:t xml:space="preserve"> </w:t>
      </w:r>
      <w:r>
        <w:rPr>
          <w:rFonts w:hint="eastAsia"/>
        </w:rPr>
        <w:t>생성 문제 품질(Generated Problem Quality)</w:t>
      </w:r>
    </w:p>
    <w:p w14:paraId="71B26E01" w14:textId="77777777" w:rsidR="00E91A3B" w:rsidRDefault="00E91A3B" w:rsidP="00E91A3B">
      <w:pPr>
        <w:rPr>
          <w:b/>
          <w:bCs/>
        </w:rPr>
      </w:pPr>
      <w:r w:rsidRPr="00E91A3B">
        <w:rPr>
          <w:b/>
          <w:bCs/>
        </w:rPr>
        <w:t>난이도 분류 정확성 (Difficulty Categorization Accuracy):</w:t>
      </w:r>
    </w:p>
    <w:p w14:paraId="72734E14" w14:textId="32954AE2" w:rsidR="00E91A3B" w:rsidRPr="00E91A3B" w:rsidRDefault="00E91A3B" w:rsidP="00E91A3B">
      <w:r w:rsidRPr="00E91A3B">
        <w:t>대부분의 파일에서 문제 난이도 분류는 'ok' 평가를 받아, 전반적으로 난이도 책정 기준은 잘 지켜지는 것으로 보</w:t>
      </w:r>
      <w:r w:rsidR="00115EA3">
        <w:rPr>
          <w:rFonts w:hint="eastAsia"/>
        </w:rPr>
        <w:t>임</w:t>
      </w:r>
    </w:p>
    <w:p w14:paraId="79785DA0" w14:textId="77777777" w:rsidR="00E91A3B" w:rsidRDefault="00E91A3B" w:rsidP="00E91A3B">
      <w:pPr>
        <w:rPr>
          <w:b/>
          <w:bCs/>
        </w:rPr>
      </w:pPr>
      <w:r w:rsidRPr="00E91A3B">
        <w:rPr>
          <w:b/>
          <w:bCs/>
        </w:rPr>
        <w:t>유형별 품질 분석 (Quality Analysis by Type):</w:t>
      </w:r>
    </w:p>
    <w:p w14:paraId="4C874F66" w14:textId="62C8EA1F" w:rsidR="00E91A3B" w:rsidRPr="00E91A3B" w:rsidRDefault="00E91A3B" w:rsidP="00E91A3B">
      <w:r w:rsidRPr="00E91A3B">
        <w:t>'검수 내용'을 분석한 결과, 특히 </w:t>
      </w:r>
      <w:proofErr w:type="spellStart"/>
      <w:r w:rsidRPr="00E91A3B">
        <w:t>text_and_image</w:t>
      </w:r>
      <w:proofErr w:type="spellEnd"/>
      <w:r w:rsidRPr="00E91A3B">
        <w:t> 유형에서 반복적인 문제점</w:t>
      </w:r>
    </w:p>
    <w:p w14:paraId="7DFDD8E3" w14:textId="75132F67" w:rsidR="00E91A3B" w:rsidRPr="00E91A3B" w:rsidRDefault="00E91A3B" w:rsidP="00E91A3B">
      <w:pPr>
        <w:numPr>
          <w:ilvl w:val="0"/>
          <w:numId w:val="46"/>
        </w:numPr>
      </w:pPr>
      <w:r w:rsidRPr="00E91A3B">
        <w:rPr>
          <w:b/>
          <w:bCs/>
        </w:rPr>
        <w:t>문제와 지문/이미지 간의 낮은 연관성:</w:t>
      </w:r>
      <w:r w:rsidRPr="00E91A3B">
        <w:t> 지문이나 이미지를 보지 않고도 상식이나 문제의 선택지만으로 답을 유추할 수 있는 문제들이 다수 생성.</w:t>
      </w:r>
    </w:p>
    <w:p w14:paraId="0E767EB2" w14:textId="77777777" w:rsidR="00E91A3B" w:rsidRDefault="00E91A3B" w:rsidP="00E91A3B">
      <w:pPr>
        <w:numPr>
          <w:ilvl w:val="1"/>
          <w:numId w:val="46"/>
        </w:numPr>
      </w:pPr>
      <w:r w:rsidRPr="00E91A3B">
        <w:rPr>
          <w:b/>
          <w:bCs/>
        </w:rPr>
        <w:t>인용:</w:t>
      </w:r>
      <w:r w:rsidRPr="00E91A3B">
        <w:t> "대화를 보지 않아도 이미지의 내용을 파악할 수 있음." (dialogue_visualization_4)</w:t>
      </w:r>
    </w:p>
    <w:p w14:paraId="3B8F02F7" w14:textId="5DD102D8" w:rsidR="00DA6118" w:rsidRPr="00E91A3B" w:rsidRDefault="00DA6118" w:rsidP="00DA6118">
      <w:pPr>
        <w:ind w:left="1440"/>
      </w:pPr>
      <w:r w:rsidRPr="00DA6118">
        <w:rPr>
          <w:noProof/>
        </w:rPr>
        <w:drawing>
          <wp:inline distT="0" distB="0" distL="0" distR="0" wp14:anchorId="3666F66E" wp14:editId="468EB153">
            <wp:extent cx="5165090" cy="3194853"/>
            <wp:effectExtent l="0" t="0" r="0" b="5715"/>
            <wp:docPr id="90830265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0265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2994" cy="321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1A73" w14:textId="77777777" w:rsidR="00E91A3B" w:rsidRDefault="00E91A3B" w:rsidP="00E91A3B">
      <w:pPr>
        <w:numPr>
          <w:ilvl w:val="1"/>
          <w:numId w:val="46"/>
        </w:numPr>
      </w:pPr>
      <w:r w:rsidRPr="00E91A3B">
        <w:rPr>
          <w:b/>
          <w:bCs/>
        </w:rPr>
        <w:lastRenderedPageBreak/>
        <w:t>인용:</w:t>
      </w:r>
      <w:r w:rsidRPr="00E91A3B">
        <w:t> "지문을 보지 않고 이미지만 봐도 풀 수 있는 문제" (dialogue_visualization_5)</w:t>
      </w:r>
    </w:p>
    <w:p w14:paraId="66C1F1E1" w14:textId="0438F8E9" w:rsidR="00DA6118" w:rsidRPr="00E91A3B" w:rsidRDefault="00DA6118" w:rsidP="00DA6118">
      <w:pPr>
        <w:ind w:left="1440"/>
      </w:pPr>
      <w:r w:rsidRPr="00DA6118">
        <w:rPr>
          <w:noProof/>
        </w:rPr>
        <w:drawing>
          <wp:inline distT="0" distB="0" distL="0" distR="0" wp14:anchorId="18B1AB8F" wp14:editId="6C0FB6AB">
            <wp:extent cx="5128894" cy="3193065"/>
            <wp:effectExtent l="0" t="0" r="0" b="7620"/>
            <wp:docPr id="54962136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2136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6027" cy="320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98ED" w14:textId="77777777" w:rsidR="00E91A3B" w:rsidRDefault="00E91A3B" w:rsidP="00E91A3B">
      <w:pPr>
        <w:numPr>
          <w:ilvl w:val="1"/>
          <w:numId w:val="46"/>
        </w:numPr>
      </w:pPr>
      <w:r w:rsidRPr="00E91A3B">
        <w:rPr>
          <w:b/>
          <w:bCs/>
        </w:rPr>
        <w:t>인용:</w:t>
      </w:r>
      <w:r w:rsidRPr="00E91A3B">
        <w:t> "식당에서 본 병의 라벨 디자인이... 해당하는 이미지를 고르시오. A. 이미지 1) =&gt; 병 이미지는 이미지1밖에 없었음." (dialogue_visualization_8)</w:t>
      </w:r>
    </w:p>
    <w:p w14:paraId="00D1CCC1" w14:textId="4D67265E" w:rsidR="00DA6118" w:rsidRPr="00E91A3B" w:rsidRDefault="00DA6118" w:rsidP="00DA6118">
      <w:pPr>
        <w:ind w:left="1440"/>
      </w:pPr>
      <w:r w:rsidRPr="00DA6118">
        <w:rPr>
          <w:noProof/>
        </w:rPr>
        <w:drawing>
          <wp:inline distT="0" distB="0" distL="0" distR="0" wp14:anchorId="0937C9FB" wp14:editId="412E2F0D">
            <wp:extent cx="5743093" cy="1806066"/>
            <wp:effectExtent l="0" t="0" r="0" b="3810"/>
            <wp:docPr id="442524069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24069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8017" cy="181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FA6A" w14:textId="3C42C1DE" w:rsidR="00E91A3B" w:rsidRPr="00E91A3B" w:rsidRDefault="00E91A3B" w:rsidP="00E91A3B">
      <w:pPr>
        <w:numPr>
          <w:ilvl w:val="0"/>
          <w:numId w:val="46"/>
        </w:numPr>
      </w:pPr>
      <w:r w:rsidRPr="00E91A3B">
        <w:rPr>
          <w:b/>
          <w:bCs/>
        </w:rPr>
        <w:t>논리적 오류 및 잘못된 전제를 가진 문제:</w:t>
      </w:r>
      <w:r w:rsidRPr="00E91A3B">
        <w:t> 지문에 존재하지 않는 내용을 기반으로 문제를 만들거나, 가정 자체가 부적절한 질문이 생성</w:t>
      </w:r>
    </w:p>
    <w:p w14:paraId="786C844E" w14:textId="77777777" w:rsidR="00E91A3B" w:rsidRPr="00E91A3B" w:rsidRDefault="00E91A3B" w:rsidP="00E91A3B">
      <w:pPr>
        <w:numPr>
          <w:ilvl w:val="1"/>
          <w:numId w:val="46"/>
        </w:numPr>
      </w:pPr>
      <w:r w:rsidRPr="00E91A3B">
        <w:rPr>
          <w:b/>
          <w:bCs/>
        </w:rPr>
        <w:t>인용:</w:t>
      </w:r>
      <w:r w:rsidRPr="00E91A3B">
        <w:t> "(39/40)에서 영희는 역사가 영화 장면처럼 극적이라고 요약한 대화가 없다." (dialogue_visualization_2)</w:t>
      </w:r>
    </w:p>
    <w:p w14:paraId="761C8F55" w14:textId="77777777" w:rsidR="00E91A3B" w:rsidRDefault="00E91A3B" w:rsidP="00E91A3B">
      <w:pPr>
        <w:numPr>
          <w:ilvl w:val="1"/>
          <w:numId w:val="46"/>
        </w:numPr>
      </w:pPr>
      <w:r w:rsidRPr="00E91A3B">
        <w:rPr>
          <w:b/>
          <w:bCs/>
        </w:rPr>
        <w:t>인용:</w:t>
      </w:r>
      <w:r w:rsidRPr="00E91A3B">
        <w:t xml:space="preserve"> "만약 대화 중에 </w:t>
      </w:r>
      <w:proofErr w:type="spellStart"/>
      <w:r w:rsidRPr="00E91A3B">
        <w:t>로베르토</w:t>
      </w:r>
      <w:proofErr w:type="spellEnd"/>
      <w:r w:rsidRPr="00E91A3B">
        <w:t xml:space="preserve"> </w:t>
      </w:r>
      <w:proofErr w:type="spellStart"/>
      <w:r w:rsidRPr="00E91A3B">
        <w:t>클레멘테의</w:t>
      </w:r>
      <w:proofErr w:type="spellEnd"/>
      <w:r w:rsidRPr="00E91A3B">
        <w:t xml:space="preserve"> 선수 시절 사진인 [이미지 4]가 제시되었다면... D. 대화에 등장하지 않은 이미지이다." (dialogue_visualization_8)</w:t>
      </w:r>
    </w:p>
    <w:p w14:paraId="78954AEC" w14:textId="55BE8F65" w:rsidR="00DA6118" w:rsidRPr="00E91A3B" w:rsidRDefault="00DA6118" w:rsidP="00DA6118">
      <w:pPr>
        <w:ind w:left="1440"/>
      </w:pPr>
      <w:r w:rsidRPr="00DA6118">
        <w:rPr>
          <w:noProof/>
        </w:rPr>
        <w:lastRenderedPageBreak/>
        <w:drawing>
          <wp:inline distT="0" distB="0" distL="0" distR="0" wp14:anchorId="0A8FEEC9" wp14:editId="2FB6D9A1">
            <wp:extent cx="4743145" cy="1843784"/>
            <wp:effectExtent l="0" t="0" r="635" b="4445"/>
            <wp:docPr id="81160715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715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2312" cy="187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9867" w14:textId="77777777" w:rsidR="00E91A3B" w:rsidRDefault="00E91A3B" w:rsidP="00E91A3B">
      <w:pPr>
        <w:numPr>
          <w:ilvl w:val="1"/>
          <w:numId w:val="46"/>
        </w:numPr>
      </w:pPr>
      <w:r w:rsidRPr="00E91A3B">
        <w:rPr>
          <w:b/>
          <w:bCs/>
        </w:rPr>
        <w:t>인용:</w:t>
      </w:r>
      <w:r w:rsidRPr="00E91A3B">
        <w:t xml:space="preserve"> "다음 사건들을 시간 순서대로 가장 올바르게 나열한 것은? ... =&gt; 지문이 </w:t>
      </w:r>
      <w:proofErr w:type="spellStart"/>
      <w:r w:rsidRPr="00E91A3B">
        <w:t>가나다라로</w:t>
      </w:r>
      <w:proofErr w:type="spellEnd"/>
      <w:r w:rsidRPr="00E91A3B">
        <w:t xml:space="preserve"> 나누어져 있지 않음." (dialogue_visualization_10)</w:t>
      </w:r>
    </w:p>
    <w:p w14:paraId="603EECA0" w14:textId="488D6554" w:rsidR="000806A6" w:rsidRPr="00E91A3B" w:rsidRDefault="000806A6" w:rsidP="000806A6">
      <w:pPr>
        <w:ind w:left="1440"/>
      </w:pPr>
      <w:r w:rsidRPr="000806A6">
        <w:rPr>
          <w:noProof/>
        </w:rPr>
        <w:drawing>
          <wp:inline distT="0" distB="0" distL="0" distR="0" wp14:anchorId="73752AA5" wp14:editId="0B769653">
            <wp:extent cx="2821701" cy="1686995"/>
            <wp:effectExtent l="0" t="0" r="0" b="8890"/>
            <wp:docPr id="10759336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336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3610" cy="172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78C8" w14:textId="116716AA" w:rsidR="00E91A3B" w:rsidRPr="00E91A3B" w:rsidRDefault="00E91A3B" w:rsidP="00E91A3B">
      <w:pPr>
        <w:numPr>
          <w:ilvl w:val="0"/>
          <w:numId w:val="46"/>
        </w:numPr>
      </w:pPr>
      <w:r w:rsidRPr="00E91A3B">
        <w:rPr>
          <w:b/>
          <w:bCs/>
        </w:rPr>
        <w:t>부적절한 문제 유형 분류:</w:t>
      </w:r>
      <w:r w:rsidRPr="00E91A3B">
        <w:t> 문제의 성격과 유형 분류가 일치하지 않는 사례.</w:t>
      </w:r>
    </w:p>
    <w:p w14:paraId="74A27DD3" w14:textId="77777777" w:rsidR="00E91A3B" w:rsidRDefault="00E91A3B" w:rsidP="00E91A3B">
      <w:pPr>
        <w:numPr>
          <w:ilvl w:val="1"/>
          <w:numId w:val="46"/>
        </w:numPr>
      </w:pPr>
      <w:r w:rsidRPr="00E91A3B">
        <w:rPr>
          <w:b/>
          <w:bCs/>
        </w:rPr>
        <w:t>인용:</w:t>
      </w:r>
      <w:r w:rsidRPr="00E91A3B">
        <w:t> "대화 중에 언급된 세 개의 이미지 중, 타조의 클로즈업 사진은 몇 번째 이미지인가? (구조 이해</w:t>
      </w:r>
      <w:proofErr w:type="gramStart"/>
      <w:r w:rsidRPr="00E91A3B">
        <w:t>) 는</w:t>
      </w:r>
      <w:proofErr w:type="gramEnd"/>
      <w:r w:rsidRPr="00E91A3B">
        <w:t xml:space="preserve"> 이미지 QA에 더 적합함." (dialogue_visualization_212)</w:t>
      </w:r>
    </w:p>
    <w:p w14:paraId="23FF3E6C" w14:textId="5B976225" w:rsidR="000806A6" w:rsidRDefault="000806A6" w:rsidP="000806A6">
      <w:pPr>
        <w:ind w:left="1440"/>
      </w:pPr>
      <w:r w:rsidRPr="000806A6">
        <w:rPr>
          <w:noProof/>
        </w:rPr>
        <w:drawing>
          <wp:inline distT="0" distB="0" distL="0" distR="0" wp14:anchorId="599D172E" wp14:editId="3320412E">
            <wp:extent cx="5190541" cy="2315530"/>
            <wp:effectExtent l="0" t="0" r="0" b="8890"/>
            <wp:docPr id="1643335616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35616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505" cy="23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BA8B" w14:textId="77777777" w:rsidR="003917F7" w:rsidRPr="00E91A3B" w:rsidRDefault="003917F7" w:rsidP="003917F7">
      <w:pPr>
        <w:ind w:left="1440"/>
      </w:pPr>
    </w:p>
    <w:p w14:paraId="400F3D0A" w14:textId="4DA97D5F" w:rsidR="003917F7" w:rsidRDefault="003917F7" w:rsidP="003917F7">
      <w:pPr>
        <w:pStyle w:val="10"/>
      </w:pPr>
      <w:r>
        <w:rPr>
          <w:rFonts w:hint="eastAsia"/>
        </w:rPr>
        <w:t>종합 분석</w:t>
      </w:r>
    </w:p>
    <w:p w14:paraId="1A5883B6" w14:textId="02ED1ABD" w:rsidR="0059543E" w:rsidRDefault="00115EA3" w:rsidP="0059543E">
      <w:r w:rsidRPr="00115EA3">
        <w:rPr>
          <w:rFonts w:hint="eastAsia"/>
        </w:rPr>
        <w:t>분석</w:t>
      </w:r>
      <w:r w:rsidRPr="00115EA3">
        <w:t xml:space="preserve"> 결과, 대화형 AI 모델은 일부 완벽한 품질의 대화를 생성하는 데 성공했으나, 전반적으로 일관성이 부족한 </w:t>
      </w:r>
      <w:r w:rsidRPr="00115EA3">
        <w:lastRenderedPageBreak/>
        <w:t>상태</w:t>
      </w:r>
      <w:r>
        <w:rPr>
          <w:rFonts w:hint="eastAsia"/>
        </w:rPr>
        <w:t>라고 판단된</w:t>
      </w:r>
      <w:r w:rsidRPr="00115EA3">
        <w:t xml:space="preserve">다. 특히, 지정된 캐릭터 설정을 대화 전반에 걸쳐 일관되게 유지하는 능력이 가장 취약한 것으로 </w:t>
      </w:r>
      <w:r>
        <w:rPr>
          <w:rFonts w:hint="eastAsia"/>
        </w:rPr>
        <w:t>보인</w:t>
      </w:r>
      <w:r w:rsidRPr="00115EA3">
        <w:t>다. 또한, 대화의 논리적 흐름을 유지하고, 지문 내용에 철저히 기반한 고품질의 QA를 생성하는 데에도 명확한 개선이 필요</w:t>
      </w:r>
      <w:r>
        <w:rPr>
          <w:rFonts w:hint="eastAsia"/>
        </w:rPr>
        <w:t>하</w:t>
      </w:r>
      <w:r w:rsidRPr="00115EA3">
        <w:t>다</w:t>
      </w:r>
      <w:r>
        <w:rPr>
          <w:rFonts w:hint="eastAsia"/>
        </w:rPr>
        <w:t>고 판단된다</w:t>
      </w:r>
      <w:r w:rsidRPr="00115EA3">
        <w:t>.</w:t>
      </w:r>
    </w:p>
    <w:p w14:paraId="585D882F" w14:textId="77777777" w:rsidR="003917F7" w:rsidRPr="00115EA3" w:rsidRDefault="003917F7" w:rsidP="0059543E"/>
    <w:p w14:paraId="173E5ADA" w14:textId="3B573F91" w:rsidR="003917F7" w:rsidRDefault="003917F7" w:rsidP="003917F7">
      <w:pPr>
        <w:pStyle w:val="10"/>
      </w:pPr>
      <w:r>
        <w:rPr>
          <w:rFonts w:hint="eastAsia"/>
        </w:rPr>
        <w:t>제언</w:t>
      </w:r>
    </w:p>
    <w:p w14:paraId="345562A9" w14:textId="3AC11DF9" w:rsidR="00115EA3" w:rsidRDefault="00115EA3" w:rsidP="007E34D8">
      <w:pPr>
        <w:pStyle w:val="afff6"/>
        <w:numPr>
          <w:ilvl w:val="0"/>
          <w:numId w:val="47"/>
        </w:numPr>
        <w:ind w:leftChars="0"/>
      </w:pPr>
      <w:r>
        <w:rPr>
          <w:rFonts w:hint="eastAsia"/>
        </w:rPr>
        <w:t>캐릭터</w:t>
      </w:r>
      <w:r>
        <w:t xml:space="preserve"> 반영 충실도 강화:</w:t>
      </w:r>
      <w:r>
        <w:rPr>
          <w:rFonts w:hint="eastAsia"/>
        </w:rPr>
        <w:t xml:space="preserve"> </w:t>
      </w:r>
      <w:r>
        <w:t xml:space="preserve">캐릭터의 핵심 설정(성별, 직업, 가족 관계, 특성 등)이 대화 생성 시 우선적으로 고려되도록 </w:t>
      </w:r>
      <w:r>
        <w:rPr>
          <w:rFonts w:hint="eastAsia"/>
        </w:rPr>
        <w:t>확인이 필요하고</w:t>
      </w:r>
      <w:r>
        <w:t>, 관련 페르소나</w:t>
      </w:r>
      <w:r>
        <w:rPr>
          <w:rFonts w:hint="eastAsia"/>
        </w:rPr>
        <w:t xml:space="preserve"> 데이터를 보강할 필요가 있다고 판단</w:t>
      </w:r>
      <w:r>
        <w:t>. 생성된 대화가 캐릭터 설정을 위반하지 않는지 검증하는 필터링 단계</w:t>
      </w:r>
      <w:r>
        <w:rPr>
          <w:rFonts w:hint="eastAsia"/>
        </w:rPr>
        <w:t xml:space="preserve">도 있어야 할 것으로 보임. </w:t>
      </w:r>
    </w:p>
    <w:p w14:paraId="5C9F4D2A" w14:textId="448D60F2" w:rsidR="00115EA3" w:rsidRDefault="00115EA3" w:rsidP="00C85CBF">
      <w:pPr>
        <w:pStyle w:val="afff6"/>
        <w:numPr>
          <w:ilvl w:val="0"/>
          <w:numId w:val="47"/>
        </w:numPr>
        <w:ind w:leftChars="0"/>
      </w:pPr>
      <w:r>
        <w:rPr>
          <w:rFonts w:hint="eastAsia"/>
        </w:rPr>
        <w:t>대화의</w:t>
      </w:r>
      <w:r>
        <w:t xml:space="preserve"> 자연스러움 및 일관성 확보:</w:t>
      </w:r>
      <w:r>
        <w:rPr>
          <w:rFonts w:hint="eastAsia"/>
        </w:rPr>
        <w:t xml:space="preserve"> </w:t>
      </w:r>
      <w:r>
        <w:t xml:space="preserve">존댓말/반말 혼용과 같은 어조의 </w:t>
      </w:r>
      <w:proofErr w:type="spellStart"/>
      <w:r>
        <w:t>비일관성</w:t>
      </w:r>
      <w:proofErr w:type="spellEnd"/>
      <w:r>
        <w:t xml:space="preserve"> 문제를 해결하기 위해, 일관된 화법 데이터를 집중 학습시키거나 후처리 규칙(post-processing rules)을 적용할 </w:t>
      </w:r>
      <w:r>
        <w:rPr>
          <w:rFonts w:hint="eastAsia"/>
        </w:rPr>
        <w:t>필요가 있다고 생각</w:t>
      </w:r>
      <w:r>
        <w:t>. 또한, 대화의 맥락 이탈을 방지하기 위해 이전 턴의 핵심 정보를 더 비중 있게 참조</w:t>
      </w:r>
      <w:r>
        <w:rPr>
          <w:rFonts w:hint="eastAsia"/>
        </w:rPr>
        <w:t>할 수 있는 방법이 있을지 고민해야 할 필요가 있다고 판단</w:t>
      </w:r>
      <w:r>
        <w:t>.</w:t>
      </w:r>
    </w:p>
    <w:p w14:paraId="2F250E40" w14:textId="272F8E56" w:rsidR="0059543E" w:rsidRPr="00115EA3" w:rsidRDefault="00115EA3" w:rsidP="001D36C3">
      <w:pPr>
        <w:pStyle w:val="afff6"/>
        <w:numPr>
          <w:ilvl w:val="0"/>
          <w:numId w:val="47"/>
        </w:numPr>
        <w:ind w:leftChars="0"/>
      </w:pPr>
      <w:r>
        <w:rPr>
          <w:rFonts w:hint="eastAsia"/>
        </w:rPr>
        <w:t>생성</w:t>
      </w:r>
      <w:r>
        <w:t xml:space="preserve"> 문제 품질 고도화:</w:t>
      </w:r>
      <w:r>
        <w:rPr>
          <w:rFonts w:hint="eastAsia"/>
        </w:rPr>
        <w:t xml:space="preserve"> </w:t>
      </w:r>
      <w:r>
        <w:t xml:space="preserve">문제 생성 시, 반드시 지문이나 이미지의 특정 정보를 활용해야만 풀 수 있는 문제를 생성하도록 개선해야 </w:t>
      </w:r>
      <w:r>
        <w:rPr>
          <w:rFonts w:hint="eastAsia"/>
        </w:rPr>
        <w:t>할 필요가 있다고 판단.</w:t>
      </w:r>
      <w:r>
        <w:t xml:space="preserve"> 이를 위해, 문제 생성 후 '지문/이미지 정보 없이 정답 추론 가능 여부'와 '문제의 전제가 지문에 근거하는지 여부'</w:t>
      </w:r>
      <w:proofErr w:type="spellStart"/>
      <w:r>
        <w:t>를</w:t>
      </w:r>
      <w:proofErr w:type="spellEnd"/>
      <w:r>
        <w:t xml:space="preserve"> </w:t>
      </w:r>
      <w:r>
        <w:rPr>
          <w:rFonts w:hint="eastAsia"/>
        </w:rPr>
        <w:t>검수할 필요가 있다고 판단함.</w:t>
      </w:r>
    </w:p>
    <w:sectPr w:rsidR="0059543E" w:rsidRPr="00115EA3" w:rsidSect="00750FF0">
      <w:headerReference w:type="default" r:id="rId24"/>
      <w:footerReference w:type="even" r:id="rId25"/>
      <w:footerReference w:type="default" r:id="rId26"/>
      <w:type w:val="oddPage"/>
      <w:pgSz w:w="11906" w:h="16838" w:code="9"/>
      <w:pgMar w:top="720" w:right="720" w:bottom="720" w:left="720" w:header="709" w:footer="284" w:gutter="56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0EABB" w14:textId="77777777" w:rsidR="008B119F" w:rsidRDefault="008B119F">
      <w:r>
        <w:separator/>
      </w:r>
    </w:p>
  </w:endnote>
  <w:endnote w:type="continuationSeparator" w:id="0">
    <w:p w14:paraId="6F17A22C" w14:textId="77777777" w:rsidR="008B119F" w:rsidRDefault="008B1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Univers (WN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‚l‚r –¾’©">
    <w:altName w:val="Yu Gothic UI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(PCL6)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휴먼명조">
    <w:altName w:val="맑은 고딕"/>
    <w:panose1 w:val="02010504000101010101"/>
    <w:charset w:val="81"/>
    <w:family w:val="roman"/>
    <w:notTrueType/>
    <w:pitch w:val="default"/>
    <w:sig w:usb0="00000000" w:usb1="09060000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76"/>
      <w:gridCol w:w="4876"/>
    </w:tblGrid>
    <w:tr w:rsidR="00266B88" w:rsidRPr="009165BA" w14:paraId="55116740" w14:textId="77777777">
      <w:trPr>
        <w:cantSplit/>
        <w:jc w:val="center"/>
      </w:trPr>
      <w:tc>
        <w:tcPr>
          <w:tcW w:w="4876" w:type="dxa"/>
        </w:tcPr>
        <w:p w14:paraId="7BFE5799" w14:textId="77777777" w:rsidR="00266B88" w:rsidRDefault="00266B88">
          <w:pPr>
            <w:pStyle w:val="af2"/>
            <w:spacing w:before="540"/>
            <w:rPr>
              <w:b/>
              <w:sz w:val="22"/>
              <w:lang w:val="fr-FR"/>
            </w:rPr>
          </w:pPr>
          <w:r>
            <w:rPr>
              <w:b/>
              <w:sz w:val="22"/>
            </w:rPr>
            <w:fldChar w:fldCharType="begin"/>
          </w:r>
          <w:r>
            <w:rPr>
              <w:b/>
              <w:sz w:val="22"/>
              <w:lang w:val="fr-FR"/>
            </w:rPr>
            <w:instrText xml:space="preserve">PAGE \* ARABIC \* CHARFORMAT </w:instrText>
          </w:r>
          <w:r>
            <w:rPr>
              <w:b/>
              <w:sz w:val="22"/>
            </w:rPr>
            <w:fldChar w:fldCharType="separate"/>
          </w:r>
          <w:r>
            <w:rPr>
              <w:b/>
              <w:noProof/>
              <w:sz w:val="22"/>
              <w:lang w:val="fr-FR"/>
            </w:rPr>
            <w:t>56</w:t>
          </w:r>
          <w:r>
            <w:rPr>
              <w:b/>
              <w:sz w:val="22"/>
            </w:rPr>
            <w:fldChar w:fldCharType="end"/>
          </w:r>
        </w:p>
      </w:tc>
      <w:tc>
        <w:tcPr>
          <w:tcW w:w="4876" w:type="dxa"/>
        </w:tcPr>
        <w:p w14:paraId="67738064" w14:textId="77777777" w:rsidR="00266B88" w:rsidRPr="009165BA" w:rsidRDefault="00266B88">
          <w:pPr>
            <w:pStyle w:val="af2"/>
            <w:spacing w:before="540"/>
            <w:jc w:val="right"/>
            <w:rPr>
              <w:sz w:val="16"/>
            </w:rPr>
          </w:pPr>
          <w:r>
            <w:rPr>
              <w:sz w:val="16"/>
            </w:rPr>
            <w:fldChar w:fldCharType="begin"/>
          </w:r>
          <w:r w:rsidRPr="009165BA">
            <w:rPr>
              <w:sz w:val="16"/>
            </w:rPr>
            <w:instrText xml:space="preserve"> REF DDOrganization \* CHARFORMAT    \* MERGEFORMAT </w:instrText>
          </w:r>
          <w:r>
            <w:rPr>
              <w:sz w:val="16"/>
            </w:rPr>
            <w:fldChar w:fldCharType="separate"/>
          </w:r>
          <w:r>
            <w:rPr>
              <w:rFonts w:hint="eastAsia"/>
              <w:b/>
              <w:bCs/>
              <w:sz w:val="16"/>
            </w:rPr>
            <w:t>오류! 참조 원본을 찾을 수 없습니다.</w:t>
          </w:r>
          <w:r>
            <w:fldChar w:fldCharType="end"/>
          </w:r>
        </w:p>
      </w:tc>
    </w:tr>
  </w:tbl>
  <w:p w14:paraId="17B2E3CF" w14:textId="77777777" w:rsidR="00266B88" w:rsidRPr="009165BA" w:rsidRDefault="00266B88" w:rsidP="00B1773A">
    <w:pPr>
      <w:pStyle w:val="af2"/>
      <w:jc w:val="left"/>
    </w:pPr>
  </w:p>
  <w:p w14:paraId="44DA42B5" w14:textId="77777777" w:rsidR="00266B88" w:rsidRDefault="00266B88"/>
  <w:p w14:paraId="043DF0AD" w14:textId="77777777" w:rsidR="00266B88" w:rsidRDefault="00266B8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901"/>
      <w:gridCol w:w="4890"/>
    </w:tblGrid>
    <w:tr w:rsidR="00266B88" w14:paraId="00698668" w14:textId="77777777" w:rsidTr="009147B9">
      <w:tc>
        <w:tcPr>
          <w:tcW w:w="5003" w:type="dxa"/>
          <w:tcBorders>
            <w:top w:val="thinThickSmallGap" w:sz="24" w:space="0" w:color="auto"/>
            <w:left w:val="nil"/>
            <w:bottom w:val="nil"/>
            <w:right w:val="nil"/>
          </w:tcBorders>
          <w:vAlign w:val="center"/>
        </w:tcPr>
        <w:p w14:paraId="50FDE57B" w14:textId="77777777" w:rsidR="00266B88" w:rsidRPr="00356450" w:rsidRDefault="00266B88" w:rsidP="005F6724">
          <w:pPr>
            <w:pStyle w:val="af2"/>
            <w:tabs>
              <w:tab w:val="center" w:pos="5004"/>
              <w:tab w:val="right" w:pos="9974"/>
            </w:tabs>
            <w:rPr>
              <w:rFonts w:ascii="Times New Roman" w:hAnsi="Times New Roman"/>
              <w:b/>
              <w:i/>
              <w:color w:val="FF0000"/>
              <w:sz w:val="24"/>
              <w:szCs w:val="24"/>
            </w:rPr>
          </w:pPr>
          <w:r>
            <w:rPr>
              <w:rFonts w:ascii="Times New Roman" w:hAnsi="Times New Roman" w:hint="eastAsia"/>
              <w:b/>
              <w:i/>
              <w:color w:val="FF0000"/>
              <w:sz w:val="24"/>
              <w:szCs w:val="24"/>
            </w:rPr>
            <w:t xml:space="preserve">KETI </w:t>
          </w:r>
          <w:r>
            <w:rPr>
              <w:rFonts w:ascii="Times New Roman" w:hAnsi="Times New Roman"/>
              <w:b/>
              <w:i/>
              <w:color w:val="FF0000"/>
              <w:sz w:val="24"/>
              <w:szCs w:val="24"/>
            </w:rPr>
            <w:t>AIRC</w:t>
          </w:r>
        </w:p>
      </w:tc>
      <w:tc>
        <w:tcPr>
          <w:tcW w:w="5004" w:type="dxa"/>
          <w:tcBorders>
            <w:top w:val="thinThickSmallGap" w:sz="24" w:space="0" w:color="auto"/>
            <w:left w:val="nil"/>
            <w:bottom w:val="nil"/>
            <w:right w:val="nil"/>
          </w:tcBorders>
          <w:vAlign w:val="center"/>
        </w:tcPr>
        <w:p w14:paraId="375985A9" w14:textId="77777777" w:rsidR="00266B88" w:rsidRPr="00356450" w:rsidRDefault="00266B88" w:rsidP="004B5C59">
          <w:pPr>
            <w:pStyle w:val="af2"/>
            <w:tabs>
              <w:tab w:val="center" w:pos="5004"/>
              <w:tab w:val="right" w:pos="9974"/>
            </w:tabs>
            <w:jc w:val="right"/>
            <w:rPr>
              <w:rFonts w:ascii="Times New Roman" w:hAnsi="Times New Roman"/>
              <w:b/>
              <w:i/>
              <w:color w:val="FF0000"/>
              <w:sz w:val="24"/>
              <w:szCs w:val="24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23</w:t>
          </w:r>
          <w:r>
            <w:fldChar w:fldCharType="end"/>
          </w:r>
        </w:p>
      </w:tc>
    </w:tr>
  </w:tbl>
  <w:p w14:paraId="6B55E75F" w14:textId="77777777" w:rsidR="00266B88" w:rsidRPr="00490775" w:rsidRDefault="00266B88" w:rsidP="00B1773A">
    <w:pPr>
      <w:pStyle w:val="af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31CD8" w14:textId="77777777" w:rsidR="008B119F" w:rsidRDefault="008B119F">
      <w:r>
        <w:separator/>
      </w:r>
    </w:p>
  </w:footnote>
  <w:footnote w:type="continuationSeparator" w:id="0">
    <w:p w14:paraId="39F3CFC5" w14:textId="77777777" w:rsidR="008B119F" w:rsidRDefault="008B1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358"/>
    </w:tblGrid>
    <w:tr w:rsidR="00266B88" w:rsidRPr="00490775" w14:paraId="62A70E53" w14:textId="77777777" w:rsidTr="00BB73F3">
      <w:trPr>
        <w:trHeight w:val="568"/>
      </w:trPr>
      <w:tc>
        <w:tcPr>
          <w:tcW w:w="10358" w:type="dxa"/>
          <w:tcBorders>
            <w:top w:val="nil"/>
            <w:left w:val="nil"/>
            <w:bottom w:val="thickThinSmallGap" w:sz="24" w:space="0" w:color="auto"/>
            <w:right w:val="nil"/>
          </w:tcBorders>
          <w:vAlign w:val="center"/>
        </w:tcPr>
        <w:tbl>
          <w:tblPr>
            <w:tblW w:w="1037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576"/>
            <w:gridCol w:w="4675"/>
            <w:gridCol w:w="2126"/>
          </w:tblGrid>
          <w:tr w:rsidR="003B581E" w:rsidRPr="00490775" w14:paraId="4056D500" w14:textId="77777777" w:rsidTr="00742F9C">
            <w:trPr>
              <w:trHeight w:val="755"/>
            </w:trPr>
            <w:tc>
              <w:tcPr>
                <w:tcW w:w="3576" w:type="dxa"/>
                <w:vAlign w:val="center"/>
              </w:tcPr>
              <w:p w14:paraId="781B7FFB" w14:textId="42D746AC" w:rsidR="00266B88" w:rsidRPr="00490775" w:rsidRDefault="003B581E" w:rsidP="00490775">
                <w:pPr>
                  <w:tabs>
                    <w:tab w:val="center" w:pos="4252"/>
                    <w:tab w:val="right" w:pos="8504"/>
                  </w:tabs>
                  <w:snapToGrid w:val="0"/>
                  <w:spacing w:after="0" w:line="240" w:lineRule="auto"/>
                  <w:jc w:val="center"/>
                  <w:rPr>
                    <w:rFonts w:ascii="맑은 고딕" w:eastAsia="맑은 고딕" w:hAnsi="맑은 고딕" w:cs="맑은 고딕"/>
                    <w:szCs w:val="20"/>
                  </w:rPr>
                </w:pPr>
                <w:r>
                  <w:rPr>
                    <w:rFonts w:ascii="맑은 고딕" w:eastAsia="맑은 고딕" w:hAnsi="맑은 고딕" w:cs="맑은 고딕"/>
                    <w:noProof/>
                    <w:szCs w:val="20"/>
                  </w:rPr>
                  <w:drawing>
                    <wp:inline distT="0" distB="0" distL="0" distR="0" wp14:anchorId="21962FA9" wp14:editId="08200A9C">
                      <wp:extent cx="2072961" cy="387350"/>
                      <wp:effectExtent l="0" t="0" r="3810" b="0"/>
                      <wp:docPr id="1" name="그림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96263" cy="3917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675" w:type="dxa"/>
                <w:vAlign w:val="center"/>
              </w:tcPr>
              <w:p w14:paraId="5209B5BF" w14:textId="45A28E10" w:rsidR="00943DE6" w:rsidRPr="00490775" w:rsidRDefault="0042774B" w:rsidP="00943DE6">
                <w:pPr>
                  <w:tabs>
                    <w:tab w:val="center" w:pos="4252"/>
                    <w:tab w:val="right" w:pos="8504"/>
                  </w:tabs>
                  <w:snapToGrid w:val="0"/>
                  <w:spacing w:after="0" w:line="240" w:lineRule="auto"/>
                  <w:jc w:val="center"/>
                  <w:rPr>
                    <w:rFonts w:ascii="맑은 고딕" w:eastAsia="맑은 고딕" w:hAnsi="맑은 고딕" w:cs="맑은 고딕"/>
                    <w:szCs w:val="20"/>
                  </w:rPr>
                </w:pPr>
                <w:r w:rsidRPr="0042774B">
                  <w:rPr>
                    <w:rFonts w:ascii="맑은 고딕" w:eastAsia="맑은 고딕" w:hAnsi="맑은 고딕" w:cs="맑은 고딕" w:hint="eastAsia"/>
                    <w:szCs w:val="20"/>
                  </w:rPr>
                  <w:t>상용</w:t>
                </w:r>
                <w:r w:rsidRPr="0042774B">
                  <w:rPr>
                    <w:rFonts w:ascii="맑은 고딕" w:eastAsia="맑은 고딕" w:hAnsi="맑은 고딕" w:cs="맑은 고딕"/>
                    <w:szCs w:val="20"/>
                  </w:rPr>
                  <w:t xml:space="preserve"> 서비스 관점의 복합대화 기술 성능 분석서</w:t>
                </w:r>
                <w:r w:rsidR="00943DE6">
                  <w:rPr>
                    <w:rFonts w:ascii="맑은 고딕" w:eastAsia="맑은 고딕" w:hAnsi="맑은 고딕" w:cs="맑은 고딕" w:hint="eastAsia"/>
                    <w:szCs w:val="20"/>
                  </w:rPr>
                  <w:t xml:space="preserve"> </w:t>
                </w:r>
                <w:r w:rsidR="00943DE6">
                  <w:rPr>
                    <w:rFonts w:ascii="맑은 고딕" w:eastAsia="맑은 고딕" w:hAnsi="맑은 고딕" w:cs="맑은 고딕"/>
                    <w:szCs w:val="20"/>
                  </w:rPr>
                  <w:t>V</w:t>
                </w:r>
                <w:r>
                  <w:rPr>
                    <w:rFonts w:ascii="맑은 고딕" w:eastAsia="맑은 고딕" w:hAnsi="맑은 고딕" w:cs="맑은 고딕" w:hint="eastAsia"/>
                    <w:szCs w:val="20"/>
                  </w:rPr>
                  <w:t>.</w:t>
                </w:r>
                <w:r w:rsidR="00943DE6">
                  <w:rPr>
                    <w:rFonts w:ascii="맑은 고딕" w:eastAsia="맑은 고딕" w:hAnsi="맑은 고딕" w:cs="맑은 고딕"/>
                    <w:szCs w:val="20"/>
                  </w:rPr>
                  <w:t>1</w:t>
                </w:r>
              </w:p>
            </w:tc>
            <w:tc>
              <w:tcPr>
                <w:tcW w:w="2126" w:type="dxa"/>
                <w:vAlign w:val="center"/>
              </w:tcPr>
              <w:p w14:paraId="598E3A13" w14:textId="66FF67AC" w:rsidR="00266B88" w:rsidRPr="00490775" w:rsidRDefault="00266B88" w:rsidP="00E60045">
                <w:pPr>
                  <w:tabs>
                    <w:tab w:val="center" w:pos="4252"/>
                    <w:tab w:val="right" w:pos="8504"/>
                  </w:tabs>
                  <w:snapToGrid w:val="0"/>
                  <w:spacing w:after="0" w:line="240" w:lineRule="auto"/>
                  <w:jc w:val="center"/>
                  <w:rPr>
                    <w:rFonts w:ascii="맑은 고딕" w:eastAsia="맑은 고딕" w:hAnsi="맑은 고딕" w:cs="맑은 고딕"/>
                    <w:szCs w:val="20"/>
                  </w:rPr>
                </w:pPr>
                <w:r w:rsidRPr="00490775">
                  <w:rPr>
                    <w:rFonts w:ascii="맑은 고딕" w:eastAsia="맑은 고딕" w:hAnsi="맑은 고딕" w:cs="맑은 고딕" w:hint="eastAsia"/>
                    <w:szCs w:val="20"/>
                  </w:rPr>
                  <w:t>Date. 20</w:t>
                </w:r>
                <w:r w:rsidR="00943DE6">
                  <w:rPr>
                    <w:rFonts w:ascii="맑은 고딕" w:eastAsia="맑은 고딕" w:hAnsi="맑은 고딕" w:cs="맑은 고딕"/>
                    <w:szCs w:val="20"/>
                  </w:rPr>
                  <w:t>2</w:t>
                </w:r>
                <w:r w:rsidR="0042774B">
                  <w:rPr>
                    <w:rFonts w:ascii="맑은 고딕" w:eastAsia="맑은 고딕" w:hAnsi="맑은 고딕" w:cs="맑은 고딕" w:hint="eastAsia"/>
                    <w:szCs w:val="20"/>
                  </w:rPr>
                  <w:t>5</w:t>
                </w:r>
                <w:r w:rsidRPr="00490775">
                  <w:rPr>
                    <w:rFonts w:ascii="맑은 고딕" w:eastAsia="맑은 고딕" w:hAnsi="맑은 고딕" w:cs="맑은 고딕" w:hint="eastAsia"/>
                    <w:szCs w:val="20"/>
                  </w:rPr>
                  <w:t>-</w:t>
                </w:r>
                <w:r w:rsidR="00943DE6">
                  <w:rPr>
                    <w:rFonts w:ascii="맑은 고딕" w:eastAsia="맑은 고딕" w:hAnsi="맑은 고딕" w:cs="맑은 고딕"/>
                    <w:szCs w:val="20"/>
                  </w:rPr>
                  <w:t>11</w:t>
                </w:r>
                <w:r w:rsidRPr="00490775">
                  <w:rPr>
                    <w:rFonts w:ascii="맑은 고딕" w:eastAsia="맑은 고딕" w:hAnsi="맑은 고딕" w:cs="맑은 고딕" w:hint="eastAsia"/>
                    <w:szCs w:val="20"/>
                  </w:rPr>
                  <w:t>-</w:t>
                </w:r>
                <w:r w:rsidR="0042774B">
                  <w:rPr>
                    <w:rFonts w:ascii="맑은 고딕" w:eastAsia="맑은 고딕" w:hAnsi="맑은 고딕" w:cs="맑은 고딕" w:hint="eastAsia"/>
                    <w:szCs w:val="20"/>
                  </w:rPr>
                  <w:t>17</w:t>
                </w:r>
              </w:p>
            </w:tc>
          </w:tr>
        </w:tbl>
        <w:p w14:paraId="5E3642A1" w14:textId="77777777" w:rsidR="00266B88" w:rsidRPr="00490775" w:rsidRDefault="00266B88" w:rsidP="00490775">
          <w:pPr>
            <w:tabs>
              <w:tab w:val="center" w:pos="4252"/>
              <w:tab w:val="right" w:pos="8504"/>
            </w:tabs>
            <w:snapToGrid w:val="0"/>
            <w:spacing w:after="0" w:line="240" w:lineRule="auto"/>
            <w:rPr>
              <w:rFonts w:ascii="맑은 고딕" w:eastAsia="맑은 고딕" w:hAnsi="맑은 고딕" w:cs="맑은 고딕"/>
              <w:szCs w:val="20"/>
            </w:rPr>
          </w:pPr>
        </w:p>
      </w:tc>
    </w:tr>
  </w:tbl>
  <w:p w14:paraId="3DDD7F50" w14:textId="77777777" w:rsidR="00266B88" w:rsidRPr="00490775" w:rsidRDefault="00266B88" w:rsidP="00E63625">
    <w:pPr>
      <w:tabs>
        <w:tab w:val="center" w:pos="4252"/>
        <w:tab w:val="right" w:pos="8504"/>
      </w:tabs>
      <w:snapToGrid w:val="0"/>
      <w:spacing w:after="0" w:line="240" w:lineRule="auto"/>
      <w:jc w:val="right"/>
      <w:rPr>
        <w:rFonts w:ascii="맑은 고딕" w:eastAsia="맑은 고딕" w:hAnsi="맑은 고딕" w:cs="맑은 고딕"/>
        <w:szCs w:val="20"/>
      </w:rPr>
    </w:pPr>
    <w:r>
      <w:rPr>
        <w:rFonts w:ascii="맑은 고딕" w:eastAsia="맑은 고딕" w:hAnsi="맑은 고딕" w:cs="맑은 고딕" w:hint="eastAsia"/>
        <w:szCs w:val="20"/>
      </w:rPr>
      <w:t>과제명:</w:t>
    </w:r>
    <w:r>
      <w:rPr>
        <w:rFonts w:ascii="맑은 고딕" w:eastAsia="맑은 고딕" w:hAnsi="맑은 고딕" w:cs="맑은 고딕"/>
        <w:szCs w:val="20"/>
      </w:rPr>
      <w:t xml:space="preserve"> </w:t>
    </w:r>
    <w:r w:rsidRPr="00E63625">
      <w:rPr>
        <w:rFonts w:ascii="맑은 고딕" w:eastAsia="맑은 고딕" w:hAnsi="맑은 고딕" w:cs="맑은 고딕"/>
        <w:szCs w:val="20"/>
      </w:rPr>
      <w:t>(C)상황인지 및 사용자 이해를 통한 인공지능 기반 1:1 복합대화 기술 개발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61A574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193C76E6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1BE3B8C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5BEAAE5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06419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1456A51"/>
    <w:multiLevelType w:val="multilevel"/>
    <w:tmpl w:val="0B9CB38E"/>
    <w:lvl w:ilvl="0">
      <w:start w:val="1"/>
      <w:numFmt w:val="bullet"/>
      <w:suff w:val="space"/>
      <w:lvlText w:val="◦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252BD"/>
    <w:multiLevelType w:val="singleLevel"/>
    <w:tmpl w:val="074C56F8"/>
    <w:lvl w:ilvl="0">
      <w:start w:val="1"/>
      <w:numFmt w:val="decimal"/>
      <w:pStyle w:val="1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8A55008"/>
    <w:multiLevelType w:val="multilevel"/>
    <w:tmpl w:val="791EE6E4"/>
    <w:lvl w:ilvl="0">
      <w:start w:val="1"/>
      <w:numFmt w:val="upperLetter"/>
      <w:pStyle w:val="ANNEX"/>
      <w:suff w:val="nothing"/>
      <w:lvlText w:val="Annex %1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  <w:ind w:left="0" w:firstLine="0"/>
      </w:pPr>
      <w:rPr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  <w:ind w:left="0" w:firstLine="0"/>
      </w:pPr>
      <w:rPr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  <w:ind w:left="0" w:firstLine="0"/>
      </w:pPr>
      <w:rPr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8" w15:restartNumberingAfterBreak="0">
    <w:nsid w:val="08D50FB8"/>
    <w:multiLevelType w:val="multilevel"/>
    <w:tmpl w:val="8F3A0F02"/>
    <w:lvl w:ilvl="0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EA4452"/>
    <w:multiLevelType w:val="multilevel"/>
    <w:tmpl w:val="8D24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E85DB9"/>
    <w:multiLevelType w:val="hybridMultilevel"/>
    <w:tmpl w:val="A6FEE3F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6207F82"/>
    <w:multiLevelType w:val="hybridMultilevel"/>
    <w:tmpl w:val="6D5842B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1C540976"/>
    <w:multiLevelType w:val="hybridMultilevel"/>
    <w:tmpl w:val="6DD89B0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E2C3754"/>
    <w:multiLevelType w:val="hybridMultilevel"/>
    <w:tmpl w:val="E070C846"/>
    <w:lvl w:ilvl="0" w:tplc="C448B5DC">
      <w:start w:val="1"/>
      <w:numFmt w:val="decimal"/>
      <w:pStyle w:val="FigureCaptionChar"/>
      <w:lvlText w:val="Figure %1."/>
      <w:lvlJc w:val="left"/>
      <w:pPr>
        <w:tabs>
          <w:tab w:val="num" w:pos="1134"/>
        </w:tabs>
        <w:ind w:left="1134" w:hanging="1134"/>
      </w:pPr>
      <w:rPr>
        <w:rFonts w:ascii="Times New Roman" w:eastAsia="MS Gothic" w:hAnsi="Times New Roman" w:cs="Times New Roman" w:hint="default"/>
        <w:b w:val="0"/>
        <w:bCs w:val="0"/>
        <w:i w:val="0"/>
        <w:iCs w:val="0"/>
        <w:color w:val="auto"/>
        <w:sz w:val="24"/>
        <w:szCs w:val="24"/>
      </w:rPr>
    </w:lvl>
    <w:lvl w:ilvl="1" w:tplc="2EDAD8EC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88DC0478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D79E78C8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A0A640C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81BEB9D0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D5A499F4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9DD222D8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002834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80D43B9"/>
    <w:multiLevelType w:val="hybridMultilevel"/>
    <w:tmpl w:val="890E54D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E13599C"/>
    <w:multiLevelType w:val="hybridMultilevel"/>
    <w:tmpl w:val="733EB5C4"/>
    <w:lvl w:ilvl="0" w:tplc="A9128E82">
      <w:start w:val="1"/>
      <w:numFmt w:val="upperLetter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32674F34"/>
    <w:multiLevelType w:val="hybridMultilevel"/>
    <w:tmpl w:val="D7E06D70"/>
    <w:lvl w:ilvl="0" w:tplc="E276668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329780C"/>
    <w:multiLevelType w:val="hybridMultilevel"/>
    <w:tmpl w:val="636ED63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3AC7EB8"/>
    <w:multiLevelType w:val="multilevel"/>
    <w:tmpl w:val="47FAD84A"/>
    <w:lvl w:ilvl="0">
      <w:start w:val="1"/>
      <w:numFmt w:val="decimal"/>
      <w:pStyle w:val="10"/>
      <w:lvlText w:val="%1"/>
      <w:lvlJc w:val="left"/>
      <w:pPr>
        <w:tabs>
          <w:tab w:val="num" w:pos="432"/>
        </w:tabs>
        <w:ind w:left="432" w:hanging="432"/>
      </w:pPr>
      <w:rPr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360"/>
        </w:tabs>
        <w:ind w:left="0" w:firstLine="0"/>
      </w:pPr>
      <w:rPr>
        <w:b/>
        <w:i w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0" w:firstLine="0"/>
      </w:pPr>
      <w:rPr>
        <w:b/>
        <w:i w:val="0"/>
      </w:rPr>
    </w:lvl>
    <w:lvl w:ilvl="3">
      <w:start w:val="1"/>
      <w:numFmt w:val="decimal"/>
      <w:pStyle w:val="40"/>
      <w:lvlText w:val="%1.%2.%3.%4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4">
      <w:start w:val="1"/>
      <w:numFmt w:val="decimal"/>
      <w:pStyle w:val="50"/>
      <w:lvlText w:val="%1.%2.%3.%4.%5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440"/>
        </w:tabs>
        <w:ind w:left="0" w:firstLine="0"/>
      </w:pPr>
      <w:rPr>
        <w:b/>
        <w:i w:val="0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44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80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800"/>
        </w:tabs>
        <w:ind w:left="0" w:firstLine="0"/>
      </w:pPr>
    </w:lvl>
  </w:abstractNum>
  <w:abstractNum w:abstractNumId="19" w15:restartNumberingAfterBreak="0">
    <w:nsid w:val="34E61EF0"/>
    <w:multiLevelType w:val="multilevel"/>
    <w:tmpl w:val="2CA8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F18FF"/>
    <w:multiLevelType w:val="hybridMultilevel"/>
    <w:tmpl w:val="366C2EA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7FB59DA"/>
    <w:multiLevelType w:val="hybridMultilevel"/>
    <w:tmpl w:val="74AECF0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85B37D8"/>
    <w:multiLevelType w:val="multilevel"/>
    <w:tmpl w:val="C4464E32"/>
    <w:lvl w:ilvl="0">
      <w:start w:val="1"/>
      <w:numFmt w:val="upperLetter"/>
      <w:pStyle w:val="ANNEXN"/>
      <w:suff w:val="nothing"/>
      <w:lvlText w:val="Annex N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pStyle w:val="na2"/>
      <w:suff w:val="nothing"/>
      <w:lvlText w:val="N%1.%2"/>
      <w:lvlJc w:val="left"/>
      <w:pPr>
        <w:ind w:left="0" w:firstLine="0"/>
      </w:pPr>
    </w:lvl>
    <w:lvl w:ilvl="2">
      <w:start w:val="1"/>
      <w:numFmt w:val="decimal"/>
      <w:pStyle w:val="na3"/>
      <w:suff w:val="nothing"/>
      <w:lvlText w:val="N%1.%2.%3"/>
      <w:lvlJc w:val="left"/>
      <w:pPr>
        <w:ind w:left="0" w:firstLine="0"/>
      </w:pPr>
    </w:lvl>
    <w:lvl w:ilvl="3">
      <w:start w:val="1"/>
      <w:numFmt w:val="decimal"/>
      <w:pStyle w:val="na4"/>
      <w:suff w:val="nothing"/>
      <w:lvlText w:val="N%1.%2.%3.%4"/>
      <w:lvlJc w:val="left"/>
      <w:pPr>
        <w:ind w:left="0" w:firstLine="0"/>
      </w:pPr>
    </w:lvl>
    <w:lvl w:ilvl="4">
      <w:start w:val="1"/>
      <w:numFmt w:val="decimal"/>
      <w:pStyle w:val="na5"/>
      <w:suff w:val="nothing"/>
      <w:lvlText w:val="N%1.%2.%3.%4.%5"/>
      <w:lvlJc w:val="left"/>
      <w:pPr>
        <w:ind w:left="0" w:firstLine="0"/>
      </w:pPr>
    </w:lvl>
    <w:lvl w:ilvl="5">
      <w:start w:val="1"/>
      <w:numFmt w:val="decimal"/>
      <w:pStyle w:val="na6"/>
      <w:suff w:val="nothing"/>
      <w:lvlText w:val="N%1.%2.%3.%4.%5.%6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387D4433"/>
    <w:multiLevelType w:val="multilevel"/>
    <w:tmpl w:val="EF029DE6"/>
    <w:lvl w:ilvl="0">
      <w:start w:val="1"/>
      <w:numFmt w:val="bullet"/>
      <w:pStyle w:val="a0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4" w15:restartNumberingAfterBreak="0">
    <w:nsid w:val="3A6D1BA0"/>
    <w:multiLevelType w:val="hybridMultilevel"/>
    <w:tmpl w:val="E7CE67F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3AE21D5D"/>
    <w:multiLevelType w:val="hybridMultilevel"/>
    <w:tmpl w:val="5CF48860"/>
    <w:lvl w:ilvl="0" w:tplc="2D80E7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E260019"/>
    <w:multiLevelType w:val="hybridMultilevel"/>
    <w:tmpl w:val="898E8E0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232367F"/>
    <w:multiLevelType w:val="multilevel"/>
    <w:tmpl w:val="B0A2D702"/>
    <w:lvl w:ilvl="0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C533B5"/>
    <w:multiLevelType w:val="hybridMultilevel"/>
    <w:tmpl w:val="66A061A8"/>
    <w:lvl w:ilvl="0" w:tplc="2D80E7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6A32FC3"/>
    <w:multiLevelType w:val="hybridMultilevel"/>
    <w:tmpl w:val="3B48896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1987073"/>
    <w:multiLevelType w:val="hybridMultilevel"/>
    <w:tmpl w:val="EC80AEF6"/>
    <w:lvl w:ilvl="0" w:tplc="2D80E7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34B2B41"/>
    <w:multiLevelType w:val="hybridMultilevel"/>
    <w:tmpl w:val="2C788302"/>
    <w:name w:val="heading"/>
    <w:lvl w:ilvl="0" w:tplc="EF924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76A0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00D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A8023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3092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82828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3F416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7830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2886F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971A6F"/>
    <w:multiLevelType w:val="multilevel"/>
    <w:tmpl w:val="8FF4F9A8"/>
    <w:lvl w:ilvl="0">
      <w:start w:val="1"/>
      <w:numFmt w:val="upperLetter"/>
      <w:pStyle w:val="ANNEXZ"/>
      <w:suff w:val="nothing"/>
      <w:lvlText w:val="Annex Z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0" w:firstLine="0"/>
      </w:pPr>
    </w:lvl>
  </w:abstractNum>
  <w:abstractNum w:abstractNumId="33" w15:restartNumberingAfterBreak="0">
    <w:nsid w:val="6216448E"/>
    <w:multiLevelType w:val="hybridMultilevel"/>
    <w:tmpl w:val="2E56E40E"/>
    <w:lvl w:ilvl="0" w:tplc="71C076BA"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2727EC0"/>
    <w:multiLevelType w:val="hybridMultilevel"/>
    <w:tmpl w:val="EC80AEF6"/>
    <w:lvl w:ilvl="0" w:tplc="2D80E7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4AA1B1A"/>
    <w:multiLevelType w:val="multilevel"/>
    <w:tmpl w:val="C10E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40555"/>
    <w:multiLevelType w:val="multilevel"/>
    <w:tmpl w:val="8F78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015A2"/>
    <w:multiLevelType w:val="hybridMultilevel"/>
    <w:tmpl w:val="038C5070"/>
    <w:lvl w:ilvl="0" w:tplc="5D423B16"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9156C71"/>
    <w:multiLevelType w:val="hybridMultilevel"/>
    <w:tmpl w:val="AB1276B4"/>
    <w:lvl w:ilvl="0" w:tplc="2D80E7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D823624"/>
    <w:multiLevelType w:val="hybridMultilevel"/>
    <w:tmpl w:val="CB88A14E"/>
    <w:lvl w:ilvl="0" w:tplc="4782D2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057585505">
    <w:abstractNumId w:val="18"/>
  </w:num>
  <w:num w:numId="2" w16cid:durableId="1550335420">
    <w:abstractNumId w:val="18"/>
  </w:num>
  <w:num w:numId="3" w16cid:durableId="1795252752">
    <w:abstractNumId w:val="18"/>
  </w:num>
  <w:num w:numId="4" w16cid:durableId="916012402">
    <w:abstractNumId w:val="18"/>
  </w:num>
  <w:num w:numId="5" w16cid:durableId="483743738">
    <w:abstractNumId w:val="18"/>
  </w:num>
  <w:num w:numId="6" w16cid:durableId="1431313896">
    <w:abstractNumId w:val="18"/>
  </w:num>
  <w:num w:numId="7" w16cid:durableId="1923174289">
    <w:abstractNumId w:val="6"/>
  </w:num>
  <w:num w:numId="8" w16cid:durableId="1256861052">
    <w:abstractNumId w:val="18"/>
  </w:num>
  <w:num w:numId="9" w16cid:durableId="609052147">
    <w:abstractNumId w:val="18"/>
  </w:num>
  <w:num w:numId="10" w16cid:durableId="65614392">
    <w:abstractNumId w:val="18"/>
  </w:num>
  <w:num w:numId="11" w16cid:durableId="1966158591">
    <w:abstractNumId w:val="4"/>
  </w:num>
  <w:num w:numId="12" w16cid:durableId="1968391834">
    <w:abstractNumId w:val="3"/>
  </w:num>
  <w:num w:numId="13" w16cid:durableId="1158500012">
    <w:abstractNumId w:val="2"/>
  </w:num>
  <w:num w:numId="14" w16cid:durableId="1805660936">
    <w:abstractNumId w:val="1"/>
  </w:num>
  <w:num w:numId="15" w16cid:durableId="1335305928">
    <w:abstractNumId w:val="0"/>
  </w:num>
  <w:num w:numId="16" w16cid:durableId="261686016">
    <w:abstractNumId w:val="23"/>
  </w:num>
  <w:num w:numId="17" w16cid:durableId="254362986">
    <w:abstractNumId w:val="7"/>
  </w:num>
  <w:num w:numId="18" w16cid:durableId="1541554302">
    <w:abstractNumId w:val="32"/>
  </w:num>
  <w:num w:numId="19" w16cid:durableId="1162771026">
    <w:abstractNumId w:val="22"/>
  </w:num>
  <w:num w:numId="20" w16cid:durableId="577204717">
    <w:abstractNumId w:val="13"/>
  </w:num>
  <w:num w:numId="21" w16cid:durableId="1713769172">
    <w:abstractNumId w:val="21"/>
  </w:num>
  <w:num w:numId="22" w16cid:durableId="1519195713">
    <w:abstractNumId w:val="20"/>
  </w:num>
  <w:num w:numId="23" w16cid:durableId="322008828">
    <w:abstractNumId w:val="11"/>
  </w:num>
  <w:num w:numId="24" w16cid:durableId="111023466">
    <w:abstractNumId w:val="10"/>
  </w:num>
  <w:num w:numId="25" w16cid:durableId="1734112291">
    <w:abstractNumId w:val="30"/>
  </w:num>
  <w:num w:numId="26" w16cid:durableId="1114448242">
    <w:abstractNumId w:val="39"/>
  </w:num>
  <w:num w:numId="27" w16cid:durableId="127208750">
    <w:abstractNumId w:val="34"/>
  </w:num>
  <w:num w:numId="28" w16cid:durableId="2090299022">
    <w:abstractNumId w:val="38"/>
  </w:num>
  <w:num w:numId="29" w16cid:durableId="1137840290">
    <w:abstractNumId w:val="28"/>
  </w:num>
  <w:num w:numId="30" w16cid:durableId="553078581">
    <w:abstractNumId w:val="12"/>
  </w:num>
  <w:num w:numId="31" w16cid:durableId="756290542">
    <w:abstractNumId w:val="14"/>
  </w:num>
  <w:num w:numId="32" w16cid:durableId="782844803">
    <w:abstractNumId w:val="26"/>
  </w:num>
  <w:num w:numId="33" w16cid:durableId="477770924">
    <w:abstractNumId w:val="25"/>
  </w:num>
  <w:num w:numId="34" w16cid:durableId="819813968">
    <w:abstractNumId w:val="24"/>
  </w:num>
  <w:num w:numId="35" w16cid:durableId="945429760">
    <w:abstractNumId w:val="29"/>
  </w:num>
  <w:num w:numId="36" w16cid:durableId="707292816">
    <w:abstractNumId w:val="17"/>
  </w:num>
  <w:num w:numId="37" w16cid:durableId="173042291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4046413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2723659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20504671">
    <w:abstractNumId w:val="9"/>
  </w:num>
  <w:num w:numId="41" w16cid:durableId="67195569">
    <w:abstractNumId w:val="33"/>
  </w:num>
  <w:num w:numId="42" w16cid:durableId="39592430">
    <w:abstractNumId w:val="37"/>
  </w:num>
  <w:num w:numId="43" w16cid:durableId="559678337">
    <w:abstractNumId w:val="15"/>
  </w:num>
  <w:num w:numId="44" w16cid:durableId="810948998">
    <w:abstractNumId w:val="19"/>
  </w:num>
  <w:num w:numId="45" w16cid:durableId="442575033">
    <w:abstractNumId w:val="36"/>
  </w:num>
  <w:num w:numId="46" w16cid:durableId="1074664762">
    <w:abstractNumId w:val="35"/>
  </w:num>
  <w:num w:numId="47" w16cid:durableId="2069568519">
    <w:abstractNumId w:val="1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0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AD4"/>
    <w:rsid w:val="00001495"/>
    <w:rsid w:val="00001DBA"/>
    <w:rsid w:val="00001E39"/>
    <w:rsid w:val="000022ED"/>
    <w:rsid w:val="0000315F"/>
    <w:rsid w:val="000035F2"/>
    <w:rsid w:val="00006F53"/>
    <w:rsid w:val="00010571"/>
    <w:rsid w:val="0001557A"/>
    <w:rsid w:val="00015A84"/>
    <w:rsid w:val="00016869"/>
    <w:rsid w:val="000170B1"/>
    <w:rsid w:val="00017600"/>
    <w:rsid w:val="00017B51"/>
    <w:rsid w:val="00017EA8"/>
    <w:rsid w:val="00020A37"/>
    <w:rsid w:val="00021583"/>
    <w:rsid w:val="00022262"/>
    <w:rsid w:val="00023CC5"/>
    <w:rsid w:val="000240FA"/>
    <w:rsid w:val="000241FE"/>
    <w:rsid w:val="000259B4"/>
    <w:rsid w:val="000271F4"/>
    <w:rsid w:val="000317A1"/>
    <w:rsid w:val="00031A09"/>
    <w:rsid w:val="00032571"/>
    <w:rsid w:val="00032B0D"/>
    <w:rsid w:val="00034141"/>
    <w:rsid w:val="000350CC"/>
    <w:rsid w:val="000375D0"/>
    <w:rsid w:val="0004147F"/>
    <w:rsid w:val="00043BAF"/>
    <w:rsid w:val="000446F8"/>
    <w:rsid w:val="000478F0"/>
    <w:rsid w:val="00047E02"/>
    <w:rsid w:val="00050B6A"/>
    <w:rsid w:val="00051267"/>
    <w:rsid w:val="00051FD9"/>
    <w:rsid w:val="00053419"/>
    <w:rsid w:val="000575B3"/>
    <w:rsid w:val="00057F27"/>
    <w:rsid w:val="00060099"/>
    <w:rsid w:val="000609FD"/>
    <w:rsid w:val="00060D16"/>
    <w:rsid w:val="0006176F"/>
    <w:rsid w:val="00064A1F"/>
    <w:rsid w:val="0006510C"/>
    <w:rsid w:val="00065652"/>
    <w:rsid w:val="000656EC"/>
    <w:rsid w:val="0006570B"/>
    <w:rsid w:val="00066092"/>
    <w:rsid w:val="00066889"/>
    <w:rsid w:val="0006718E"/>
    <w:rsid w:val="00067E8F"/>
    <w:rsid w:val="00067FE1"/>
    <w:rsid w:val="000716E6"/>
    <w:rsid w:val="000736CE"/>
    <w:rsid w:val="00075DF5"/>
    <w:rsid w:val="00075EFC"/>
    <w:rsid w:val="000760B9"/>
    <w:rsid w:val="000806A6"/>
    <w:rsid w:val="00080A36"/>
    <w:rsid w:val="00081EAB"/>
    <w:rsid w:val="00082917"/>
    <w:rsid w:val="0008428F"/>
    <w:rsid w:val="0008493E"/>
    <w:rsid w:val="0008544F"/>
    <w:rsid w:val="00085CF3"/>
    <w:rsid w:val="00086841"/>
    <w:rsid w:val="00087C40"/>
    <w:rsid w:val="000910AA"/>
    <w:rsid w:val="00092FC4"/>
    <w:rsid w:val="000932BA"/>
    <w:rsid w:val="00093844"/>
    <w:rsid w:val="00093A26"/>
    <w:rsid w:val="00093C53"/>
    <w:rsid w:val="00094CD4"/>
    <w:rsid w:val="0009530E"/>
    <w:rsid w:val="00095F73"/>
    <w:rsid w:val="00097BD4"/>
    <w:rsid w:val="00097DE0"/>
    <w:rsid w:val="00097DE5"/>
    <w:rsid w:val="000A0502"/>
    <w:rsid w:val="000A2B0D"/>
    <w:rsid w:val="000A353E"/>
    <w:rsid w:val="000A4F25"/>
    <w:rsid w:val="000A4F8E"/>
    <w:rsid w:val="000A59CD"/>
    <w:rsid w:val="000A5CC6"/>
    <w:rsid w:val="000A7456"/>
    <w:rsid w:val="000B0CD1"/>
    <w:rsid w:val="000B12B3"/>
    <w:rsid w:val="000B1EC8"/>
    <w:rsid w:val="000B3FE5"/>
    <w:rsid w:val="000B4361"/>
    <w:rsid w:val="000B44F3"/>
    <w:rsid w:val="000B453B"/>
    <w:rsid w:val="000B4654"/>
    <w:rsid w:val="000B6F58"/>
    <w:rsid w:val="000B7421"/>
    <w:rsid w:val="000B7C68"/>
    <w:rsid w:val="000C4475"/>
    <w:rsid w:val="000C4594"/>
    <w:rsid w:val="000C5B25"/>
    <w:rsid w:val="000C5CB4"/>
    <w:rsid w:val="000C7807"/>
    <w:rsid w:val="000D046F"/>
    <w:rsid w:val="000D091C"/>
    <w:rsid w:val="000D17A5"/>
    <w:rsid w:val="000D17D5"/>
    <w:rsid w:val="000D2BB8"/>
    <w:rsid w:val="000D3B37"/>
    <w:rsid w:val="000D49C5"/>
    <w:rsid w:val="000D5137"/>
    <w:rsid w:val="000D5616"/>
    <w:rsid w:val="000D6DF4"/>
    <w:rsid w:val="000D70F9"/>
    <w:rsid w:val="000E1046"/>
    <w:rsid w:val="000E1548"/>
    <w:rsid w:val="000E7F98"/>
    <w:rsid w:val="000F2DFD"/>
    <w:rsid w:val="000F3002"/>
    <w:rsid w:val="000F3D2D"/>
    <w:rsid w:val="000F50DC"/>
    <w:rsid w:val="000F5F57"/>
    <w:rsid w:val="000F743D"/>
    <w:rsid w:val="0010246A"/>
    <w:rsid w:val="00104F03"/>
    <w:rsid w:val="001054B1"/>
    <w:rsid w:val="00105F80"/>
    <w:rsid w:val="001061C6"/>
    <w:rsid w:val="001065BE"/>
    <w:rsid w:val="00107898"/>
    <w:rsid w:val="00107978"/>
    <w:rsid w:val="00107EBD"/>
    <w:rsid w:val="00111813"/>
    <w:rsid w:val="001124EC"/>
    <w:rsid w:val="00113D8A"/>
    <w:rsid w:val="00115EA3"/>
    <w:rsid w:val="00121D78"/>
    <w:rsid w:val="0012263B"/>
    <w:rsid w:val="001277B3"/>
    <w:rsid w:val="00127C43"/>
    <w:rsid w:val="001302CC"/>
    <w:rsid w:val="00131308"/>
    <w:rsid w:val="00131410"/>
    <w:rsid w:val="00131425"/>
    <w:rsid w:val="0013371B"/>
    <w:rsid w:val="00134EF4"/>
    <w:rsid w:val="0013721E"/>
    <w:rsid w:val="00141CD5"/>
    <w:rsid w:val="0014250E"/>
    <w:rsid w:val="001433EC"/>
    <w:rsid w:val="00143A1B"/>
    <w:rsid w:val="001440CD"/>
    <w:rsid w:val="001443A8"/>
    <w:rsid w:val="00145A67"/>
    <w:rsid w:val="00146C6D"/>
    <w:rsid w:val="00150DED"/>
    <w:rsid w:val="001513BE"/>
    <w:rsid w:val="0015217E"/>
    <w:rsid w:val="00153143"/>
    <w:rsid w:val="00154657"/>
    <w:rsid w:val="0016104B"/>
    <w:rsid w:val="001628C3"/>
    <w:rsid w:val="00164081"/>
    <w:rsid w:val="00165E67"/>
    <w:rsid w:val="00166E03"/>
    <w:rsid w:val="0016777B"/>
    <w:rsid w:val="00170219"/>
    <w:rsid w:val="001720D7"/>
    <w:rsid w:val="00172563"/>
    <w:rsid w:val="00172945"/>
    <w:rsid w:val="001742C8"/>
    <w:rsid w:val="00174B6A"/>
    <w:rsid w:val="0017509F"/>
    <w:rsid w:val="0017665C"/>
    <w:rsid w:val="0017780A"/>
    <w:rsid w:val="00177D5E"/>
    <w:rsid w:val="00180738"/>
    <w:rsid w:val="00181104"/>
    <w:rsid w:val="00182797"/>
    <w:rsid w:val="00183094"/>
    <w:rsid w:val="0018546B"/>
    <w:rsid w:val="00187A92"/>
    <w:rsid w:val="001925AA"/>
    <w:rsid w:val="001938F8"/>
    <w:rsid w:val="00194733"/>
    <w:rsid w:val="00194754"/>
    <w:rsid w:val="00194ACF"/>
    <w:rsid w:val="00197495"/>
    <w:rsid w:val="00197D2D"/>
    <w:rsid w:val="001A0457"/>
    <w:rsid w:val="001A0F08"/>
    <w:rsid w:val="001A166C"/>
    <w:rsid w:val="001A18CD"/>
    <w:rsid w:val="001A253B"/>
    <w:rsid w:val="001A399D"/>
    <w:rsid w:val="001A3EDB"/>
    <w:rsid w:val="001A4091"/>
    <w:rsid w:val="001A58F9"/>
    <w:rsid w:val="001B0245"/>
    <w:rsid w:val="001B033C"/>
    <w:rsid w:val="001B074F"/>
    <w:rsid w:val="001B3CE7"/>
    <w:rsid w:val="001B5AC2"/>
    <w:rsid w:val="001B6C3E"/>
    <w:rsid w:val="001C1781"/>
    <w:rsid w:val="001C66F1"/>
    <w:rsid w:val="001C7A50"/>
    <w:rsid w:val="001C7AE1"/>
    <w:rsid w:val="001C7EF7"/>
    <w:rsid w:val="001D05D5"/>
    <w:rsid w:val="001D1A9D"/>
    <w:rsid w:val="001D32A5"/>
    <w:rsid w:val="001D3A31"/>
    <w:rsid w:val="001D3B7B"/>
    <w:rsid w:val="001D42A0"/>
    <w:rsid w:val="001D58B9"/>
    <w:rsid w:val="001D733F"/>
    <w:rsid w:val="001E008A"/>
    <w:rsid w:val="001E065D"/>
    <w:rsid w:val="001E19FC"/>
    <w:rsid w:val="001E277A"/>
    <w:rsid w:val="001E2B56"/>
    <w:rsid w:val="001E36D6"/>
    <w:rsid w:val="001E50A5"/>
    <w:rsid w:val="001E6445"/>
    <w:rsid w:val="001F105A"/>
    <w:rsid w:val="001F187F"/>
    <w:rsid w:val="001F1AD2"/>
    <w:rsid w:val="001F2A03"/>
    <w:rsid w:val="001F69C1"/>
    <w:rsid w:val="001F6AE3"/>
    <w:rsid w:val="002003A4"/>
    <w:rsid w:val="002026F4"/>
    <w:rsid w:val="00203998"/>
    <w:rsid w:val="00204D7C"/>
    <w:rsid w:val="002108DE"/>
    <w:rsid w:val="00212C11"/>
    <w:rsid w:val="00212C2A"/>
    <w:rsid w:val="00212D6C"/>
    <w:rsid w:val="0021467C"/>
    <w:rsid w:val="0021477E"/>
    <w:rsid w:val="00214D52"/>
    <w:rsid w:val="00214E61"/>
    <w:rsid w:val="0021546E"/>
    <w:rsid w:val="00215917"/>
    <w:rsid w:val="00216426"/>
    <w:rsid w:val="00217342"/>
    <w:rsid w:val="00220745"/>
    <w:rsid w:val="002208CE"/>
    <w:rsid w:val="002232D6"/>
    <w:rsid w:val="002243A1"/>
    <w:rsid w:val="002277E1"/>
    <w:rsid w:val="00230112"/>
    <w:rsid w:val="0023173B"/>
    <w:rsid w:val="00231BC6"/>
    <w:rsid w:val="002329CB"/>
    <w:rsid w:val="0023556D"/>
    <w:rsid w:val="00235F8F"/>
    <w:rsid w:val="00236D70"/>
    <w:rsid w:val="002402EA"/>
    <w:rsid w:val="00240D97"/>
    <w:rsid w:val="00241872"/>
    <w:rsid w:val="0024313B"/>
    <w:rsid w:val="00243E65"/>
    <w:rsid w:val="002459B6"/>
    <w:rsid w:val="00246EF2"/>
    <w:rsid w:val="00247CE0"/>
    <w:rsid w:val="002500E6"/>
    <w:rsid w:val="0025074F"/>
    <w:rsid w:val="002529A4"/>
    <w:rsid w:val="00256075"/>
    <w:rsid w:val="0025658D"/>
    <w:rsid w:val="00256915"/>
    <w:rsid w:val="00256E8C"/>
    <w:rsid w:val="00257902"/>
    <w:rsid w:val="00261294"/>
    <w:rsid w:val="00261487"/>
    <w:rsid w:val="0026237A"/>
    <w:rsid w:val="00265147"/>
    <w:rsid w:val="002654D0"/>
    <w:rsid w:val="002657D1"/>
    <w:rsid w:val="00265F2C"/>
    <w:rsid w:val="00266B88"/>
    <w:rsid w:val="0027100F"/>
    <w:rsid w:val="00272267"/>
    <w:rsid w:val="002729B8"/>
    <w:rsid w:val="002752D7"/>
    <w:rsid w:val="00276B60"/>
    <w:rsid w:val="00276CBE"/>
    <w:rsid w:val="00277CE2"/>
    <w:rsid w:val="00281C12"/>
    <w:rsid w:val="00282DA1"/>
    <w:rsid w:val="00283177"/>
    <w:rsid w:val="00285343"/>
    <w:rsid w:val="002863A1"/>
    <w:rsid w:val="0028676B"/>
    <w:rsid w:val="002871A2"/>
    <w:rsid w:val="002878A7"/>
    <w:rsid w:val="00291503"/>
    <w:rsid w:val="00291764"/>
    <w:rsid w:val="002937AE"/>
    <w:rsid w:val="0029407D"/>
    <w:rsid w:val="002965D8"/>
    <w:rsid w:val="0029698E"/>
    <w:rsid w:val="00296E71"/>
    <w:rsid w:val="002A2A28"/>
    <w:rsid w:val="002A600B"/>
    <w:rsid w:val="002B019B"/>
    <w:rsid w:val="002B0657"/>
    <w:rsid w:val="002B0CF4"/>
    <w:rsid w:val="002B21A6"/>
    <w:rsid w:val="002B269E"/>
    <w:rsid w:val="002B296E"/>
    <w:rsid w:val="002B3E61"/>
    <w:rsid w:val="002B5018"/>
    <w:rsid w:val="002B6B87"/>
    <w:rsid w:val="002C1081"/>
    <w:rsid w:val="002C2693"/>
    <w:rsid w:val="002C29FA"/>
    <w:rsid w:val="002C39C5"/>
    <w:rsid w:val="002C542D"/>
    <w:rsid w:val="002C60AC"/>
    <w:rsid w:val="002C6BBE"/>
    <w:rsid w:val="002C77CA"/>
    <w:rsid w:val="002D0661"/>
    <w:rsid w:val="002D0888"/>
    <w:rsid w:val="002D0A6B"/>
    <w:rsid w:val="002D1F99"/>
    <w:rsid w:val="002D209B"/>
    <w:rsid w:val="002D249A"/>
    <w:rsid w:val="002D3CA7"/>
    <w:rsid w:val="002D4708"/>
    <w:rsid w:val="002D6097"/>
    <w:rsid w:val="002D6357"/>
    <w:rsid w:val="002D670F"/>
    <w:rsid w:val="002D79A7"/>
    <w:rsid w:val="002E0E95"/>
    <w:rsid w:val="002E4AB9"/>
    <w:rsid w:val="002E4CE2"/>
    <w:rsid w:val="002E4DEA"/>
    <w:rsid w:val="002E6CEE"/>
    <w:rsid w:val="002E6DD3"/>
    <w:rsid w:val="002E6F1F"/>
    <w:rsid w:val="002F0EAF"/>
    <w:rsid w:val="002F2182"/>
    <w:rsid w:val="002F3621"/>
    <w:rsid w:val="002F6129"/>
    <w:rsid w:val="00300D6C"/>
    <w:rsid w:val="00303C09"/>
    <w:rsid w:val="00304A56"/>
    <w:rsid w:val="00304B87"/>
    <w:rsid w:val="00304D90"/>
    <w:rsid w:val="003058A8"/>
    <w:rsid w:val="00307F43"/>
    <w:rsid w:val="0031002D"/>
    <w:rsid w:val="0031035C"/>
    <w:rsid w:val="00311A6C"/>
    <w:rsid w:val="00311B68"/>
    <w:rsid w:val="003126FD"/>
    <w:rsid w:val="0031285C"/>
    <w:rsid w:val="00312C3F"/>
    <w:rsid w:val="00314C73"/>
    <w:rsid w:val="003152F0"/>
    <w:rsid w:val="003167BF"/>
    <w:rsid w:val="003170EB"/>
    <w:rsid w:val="0031710B"/>
    <w:rsid w:val="00317F0A"/>
    <w:rsid w:val="00320F4A"/>
    <w:rsid w:val="003210E2"/>
    <w:rsid w:val="00321118"/>
    <w:rsid w:val="00322439"/>
    <w:rsid w:val="003256D0"/>
    <w:rsid w:val="00327CDA"/>
    <w:rsid w:val="00330F0B"/>
    <w:rsid w:val="00332E6E"/>
    <w:rsid w:val="003337F7"/>
    <w:rsid w:val="00333983"/>
    <w:rsid w:val="00333E18"/>
    <w:rsid w:val="0033463A"/>
    <w:rsid w:val="003358A2"/>
    <w:rsid w:val="003365C9"/>
    <w:rsid w:val="00340A36"/>
    <w:rsid w:val="00342802"/>
    <w:rsid w:val="00343EC5"/>
    <w:rsid w:val="00344AFB"/>
    <w:rsid w:val="003458C3"/>
    <w:rsid w:val="00345E5C"/>
    <w:rsid w:val="0034781A"/>
    <w:rsid w:val="00347E98"/>
    <w:rsid w:val="003500DC"/>
    <w:rsid w:val="00350E36"/>
    <w:rsid w:val="0035170F"/>
    <w:rsid w:val="00352B9B"/>
    <w:rsid w:val="00354754"/>
    <w:rsid w:val="003560B0"/>
    <w:rsid w:val="00356506"/>
    <w:rsid w:val="00356FAA"/>
    <w:rsid w:val="003572CB"/>
    <w:rsid w:val="0035750D"/>
    <w:rsid w:val="003611FA"/>
    <w:rsid w:val="00361A3E"/>
    <w:rsid w:val="00362071"/>
    <w:rsid w:val="003632E0"/>
    <w:rsid w:val="003653F1"/>
    <w:rsid w:val="00365437"/>
    <w:rsid w:val="00365547"/>
    <w:rsid w:val="0036634A"/>
    <w:rsid w:val="0036644D"/>
    <w:rsid w:val="00367493"/>
    <w:rsid w:val="00370028"/>
    <w:rsid w:val="00370D31"/>
    <w:rsid w:val="003714AE"/>
    <w:rsid w:val="00373554"/>
    <w:rsid w:val="00374BA1"/>
    <w:rsid w:val="00375500"/>
    <w:rsid w:val="00375B32"/>
    <w:rsid w:val="003779F9"/>
    <w:rsid w:val="003818D3"/>
    <w:rsid w:val="00382689"/>
    <w:rsid w:val="00386334"/>
    <w:rsid w:val="00386C95"/>
    <w:rsid w:val="00390E70"/>
    <w:rsid w:val="00391065"/>
    <w:rsid w:val="003917F7"/>
    <w:rsid w:val="0039210A"/>
    <w:rsid w:val="003922F5"/>
    <w:rsid w:val="0039355E"/>
    <w:rsid w:val="00394BE8"/>
    <w:rsid w:val="00396D25"/>
    <w:rsid w:val="003A167A"/>
    <w:rsid w:val="003A2BB2"/>
    <w:rsid w:val="003A2ECD"/>
    <w:rsid w:val="003B04F7"/>
    <w:rsid w:val="003B2312"/>
    <w:rsid w:val="003B321E"/>
    <w:rsid w:val="003B3B11"/>
    <w:rsid w:val="003B5198"/>
    <w:rsid w:val="003B581E"/>
    <w:rsid w:val="003B7325"/>
    <w:rsid w:val="003B7402"/>
    <w:rsid w:val="003C0381"/>
    <w:rsid w:val="003C1FAA"/>
    <w:rsid w:val="003C22EF"/>
    <w:rsid w:val="003C284A"/>
    <w:rsid w:val="003C581B"/>
    <w:rsid w:val="003C6A0E"/>
    <w:rsid w:val="003C7E48"/>
    <w:rsid w:val="003D0F22"/>
    <w:rsid w:val="003D10C9"/>
    <w:rsid w:val="003D1667"/>
    <w:rsid w:val="003D186A"/>
    <w:rsid w:val="003D33B0"/>
    <w:rsid w:val="003D3440"/>
    <w:rsid w:val="003D454E"/>
    <w:rsid w:val="003D4B00"/>
    <w:rsid w:val="003D5109"/>
    <w:rsid w:val="003D63F2"/>
    <w:rsid w:val="003D6D75"/>
    <w:rsid w:val="003D7CCF"/>
    <w:rsid w:val="003E0658"/>
    <w:rsid w:val="003E1981"/>
    <w:rsid w:val="003E1D54"/>
    <w:rsid w:val="003E31F2"/>
    <w:rsid w:val="003E51A7"/>
    <w:rsid w:val="003E78A9"/>
    <w:rsid w:val="003F2F89"/>
    <w:rsid w:val="003F4051"/>
    <w:rsid w:val="003F4C02"/>
    <w:rsid w:val="00400058"/>
    <w:rsid w:val="00400A15"/>
    <w:rsid w:val="00403D70"/>
    <w:rsid w:val="0040465C"/>
    <w:rsid w:val="004051FB"/>
    <w:rsid w:val="004058A1"/>
    <w:rsid w:val="00405C96"/>
    <w:rsid w:val="0040771A"/>
    <w:rsid w:val="00410DAE"/>
    <w:rsid w:val="004112D3"/>
    <w:rsid w:val="00411A04"/>
    <w:rsid w:val="00412A2D"/>
    <w:rsid w:val="00412FD9"/>
    <w:rsid w:val="00413487"/>
    <w:rsid w:val="00413740"/>
    <w:rsid w:val="00414ACC"/>
    <w:rsid w:val="00414D1B"/>
    <w:rsid w:val="004173DA"/>
    <w:rsid w:val="00417438"/>
    <w:rsid w:val="004179E1"/>
    <w:rsid w:val="004230A7"/>
    <w:rsid w:val="004242A4"/>
    <w:rsid w:val="00424CB1"/>
    <w:rsid w:val="00425239"/>
    <w:rsid w:val="00426021"/>
    <w:rsid w:val="00426A1D"/>
    <w:rsid w:val="00426E5E"/>
    <w:rsid w:val="0042774B"/>
    <w:rsid w:val="00430271"/>
    <w:rsid w:val="00430742"/>
    <w:rsid w:val="00430F3F"/>
    <w:rsid w:val="004375FF"/>
    <w:rsid w:val="00444189"/>
    <w:rsid w:val="00444B42"/>
    <w:rsid w:val="00447327"/>
    <w:rsid w:val="00450930"/>
    <w:rsid w:val="00450F97"/>
    <w:rsid w:val="00451292"/>
    <w:rsid w:val="00451374"/>
    <w:rsid w:val="004517BD"/>
    <w:rsid w:val="00451E2A"/>
    <w:rsid w:val="00452511"/>
    <w:rsid w:val="004541C7"/>
    <w:rsid w:val="0045485E"/>
    <w:rsid w:val="00455DB2"/>
    <w:rsid w:val="0046152F"/>
    <w:rsid w:val="00465FA6"/>
    <w:rsid w:val="00466872"/>
    <w:rsid w:val="004669CD"/>
    <w:rsid w:val="00466A19"/>
    <w:rsid w:val="00471CCF"/>
    <w:rsid w:val="00471DBE"/>
    <w:rsid w:val="004725FA"/>
    <w:rsid w:val="00472F03"/>
    <w:rsid w:val="00474BC0"/>
    <w:rsid w:val="004761C6"/>
    <w:rsid w:val="004764C2"/>
    <w:rsid w:val="00480BB5"/>
    <w:rsid w:val="004817B5"/>
    <w:rsid w:val="00483784"/>
    <w:rsid w:val="00484161"/>
    <w:rsid w:val="00484D5B"/>
    <w:rsid w:val="0048532C"/>
    <w:rsid w:val="004862B2"/>
    <w:rsid w:val="00490775"/>
    <w:rsid w:val="004952FD"/>
    <w:rsid w:val="00496538"/>
    <w:rsid w:val="00496659"/>
    <w:rsid w:val="004979FD"/>
    <w:rsid w:val="004A0D3B"/>
    <w:rsid w:val="004A2BA5"/>
    <w:rsid w:val="004A36AD"/>
    <w:rsid w:val="004A432A"/>
    <w:rsid w:val="004A4C7D"/>
    <w:rsid w:val="004A7481"/>
    <w:rsid w:val="004B1104"/>
    <w:rsid w:val="004B158F"/>
    <w:rsid w:val="004B20F0"/>
    <w:rsid w:val="004B32B8"/>
    <w:rsid w:val="004B4348"/>
    <w:rsid w:val="004B4D61"/>
    <w:rsid w:val="004B5B74"/>
    <w:rsid w:val="004B5C59"/>
    <w:rsid w:val="004B617C"/>
    <w:rsid w:val="004B679C"/>
    <w:rsid w:val="004B7C1B"/>
    <w:rsid w:val="004C1B2B"/>
    <w:rsid w:val="004C1C92"/>
    <w:rsid w:val="004C1F12"/>
    <w:rsid w:val="004C66DA"/>
    <w:rsid w:val="004C6876"/>
    <w:rsid w:val="004C723B"/>
    <w:rsid w:val="004D0702"/>
    <w:rsid w:val="004D073F"/>
    <w:rsid w:val="004D162C"/>
    <w:rsid w:val="004D2AC5"/>
    <w:rsid w:val="004D2F46"/>
    <w:rsid w:val="004D3D98"/>
    <w:rsid w:val="004D473D"/>
    <w:rsid w:val="004D4BE6"/>
    <w:rsid w:val="004D573C"/>
    <w:rsid w:val="004E04D9"/>
    <w:rsid w:val="004E3F16"/>
    <w:rsid w:val="004E3F18"/>
    <w:rsid w:val="004E5838"/>
    <w:rsid w:val="004E5AC9"/>
    <w:rsid w:val="004E602A"/>
    <w:rsid w:val="004E63C5"/>
    <w:rsid w:val="004E7D1F"/>
    <w:rsid w:val="004E7E2B"/>
    <w:rsid w:val="004F01A1"/>
    <w:rsid w:val="004F3A14"/>
    <w:rsid w:val="004F582F"/>
    <w:rsid w:val="00500A36"/>
    <w:rsid w:val="005015E6"/>
    <w:rsid w:val="005066CF"/>
    <w:rsid w:val="00507D8F"/>
    <w:rsid w:val="00510AC8"/>
    <w:rsid w:val="00511C54"/>
    <w:rsid w:val="00512CD6"/>
    <w:rsid w:val="005147B1"/>
    <w:rsid w:val="00515F86"/>
    <w:rsid w:val="0051687C"/>
    <w:rsid w:val="00516F5F"/>
    <w:rsid w:val="0051778D"/>
    <w:rsid w:val="0051794F"/>
    <w:rsid w:val="005213F6"/>
    <w:rsid w:val="00521C5B"/>
    <w:rsid w:val="00521FEF"/>
    <w:rsid w:val="005220C8"/>
    <w:rsid w:val="00522442"/>
    <w:rsid w:val="00522A91"/>
    <w:rsid w:val="0052565C"/>
    <w:rsid w:val="00526221"/>
    <w:rsid w:val="00530377"/>
    <w:rsid w:val="005319B1"/>
    <w:rsid w:val="0053300E"/>
    <w:rsid w:val="00533856"/>
    <w:rsid w:val="00534BE1"/>
    <w:rsid w:val="0053732D"/>
    <w:rsid w:val="0054084E"/>
    <w:rsid w:val="00541B86"/>
    <w:rsid w:val="00541F35"/>
    <w:rsid w:val="00542373"/>
    <w:rsid w:val="00542B91"/>
    <w:rsid w:val="005438C8"/>
    <w:rsid w:val="00543B72"/>
    <w:rsid w:val="00545B67"/>
    <w:rsid w:val="00545C11"/>
    <w:rsid w:val="00546731"/>
    <w:rsid w:val="00546ED7"/>
    <w:rsid w:val="00546F0A"/>
    <w:rsid w:val="00551083"/>
    <w:rsid w:val="0055285B"/>
    <w:rsid w:val="00553D28"/>
    <w:rsid w:val="00555B3A"/>
    <w:rsid w:val="00555DC3"/>
    <w:rsid w:val="00555FD1"/>
    <w:rsid w:val="00556E60"/>
    <w:rsid w:val="00557300"/>
    <w:rsid w:val="005575BC"/>
    <w:rsid w:val="00557E19"/>
    <w:rsid w:val="00560E78"/>
    <w:rsid w:val="005613EF"/>
    <w:rsid w:val="00561637"/>
    <w:rsid w:val="00561BDE"/>
    <w:rsid w:val="00561D6B"/>
    <w:rsid w:val="00561E24"/>
    <w:rsid w:val="00562E3F"/>
    <w:rsid w:val="005650CB"/>
    <w:rsid w:val="0056760B"/>
    <w:rsid w:val="005710E4"/>
    <w:rsid w:val="00572985"/>
    <w:rsid w:val="005742F3"/>
    <w:rsid w:val="005748D1"/>
    <w:rsid w:val="005748DA"/>
    <w:rsid w:val="00577217"/>
    <w:rsid w:val="00577714"/>
    <w:rsid w:val="00582200"/>
    <w:rsid w:val="0058311E"/>
    <w:rsid w:val="005834AE"/>
    <w:rsid w:val="00587AD3"/>
    <w:rsid w:val="00590CC7"/>
    <w:rsid w:val="0059189A"/>
    <w:rsid w:val="00594C73"/>
    <w:rsid w:val="0059543E"/>
    <w:rsid w:val="005962B5"/>
    <w:rsid w:val="0059793A"/>
    <w:rsid w:val="005A0358"/>
    <w:rsid w:val="005A1683"/>
    <w:rsid w:val="005A2A80"/>
    <w:rsid w:val="005B0176"/>
    <w:rsid w:val="005B24A0"/>
    <w:rsid w:val="005B3193"/>
    <w:rsid w:val="005B3244"/>
    <w:rsid w:val="005B39B4"/>
    <w:rsid w:val="005B62C4"/>
    <w:rsid w:val="005B6576"/>
    <w:rsid w:val="005B7B50"/>
    <w:rsid w:val="005B7FEA"/>
    <w:rsid w:val="005C03EC"/>
    <w:rsid w:val="005C27E8"/>
    <w:rsid w:val="005C37F8"/>
    <w:rsid w:val="005C4646"/>
    <w:rsid w:val="005C5D3B"/>
    <w:rsid w:val="005C6680"/>
    <w:rsid w:val="005C6CBE"/>
    <w:rsid w:val="005D24EF"/>
    <w:rsid w:val="005D3FBC"/>
    <w:rsid w:val="005D526B"/>
    <w:rsid w:val="005D6C52"/>
    <w:rsid w:val="005D6F5A"/>
    <w:rsid w:val="005D7373"/>
    <w:rsid w:val="005D7A05"/>
    <w:rsid w:val="005D7B34"/>
    <w:rsid w:val="005E0568"/>
    <w:rsid w:val="005E19B1"/>
    <w:rsid w:val="005E2107"/>
    <w:rsid w:val="005E2C7D"/>
    <w:rsid w:val="005E3EEA"/>
    <w:rsid w:val="005E43FD"/>
    <w:rsid w:val="005E455B"/>
    <w:rsid w:val="005E5C3F"/>
    <w:rsid w:val="005E5CBB"/>
    <w:rsid w:val="005E611C"/>
    <w:rsid w:val="005E6EDD"/>
    <w:rsid w:val="005F38D7"/>
    <w:rsid w:val="005F4CB1"/>
    <w:rsid w:val="005F6724"/>
    <w:rsid w:val="005F77B6"/>
    <w:rsid w:val="005F792D"/>
    <w:rsid w:val="0060039B"/>
    <w:rsid w:val="00602937"/>
    <w:rsid w:val="00602B83"/>
    <w:rsid w:val="0060427F"/>
    <w:rsid w:val="00604E17"/>
    <w:rsid w:val="00605991"/>
    <w:rsid w:val="00606FA4"/>
    <w:rsid w:val="0060792B"/>
    <w:rsid w:val="00610CC0"/>
    <w:rsid w:val="006135AA"/>
    <w:rsid w:val="006141C5"/>
    <w:rsid w:val="00614813"/>
    <w:rsid w:val="00615686"/>
    <w:rsid w:val="006159D8"/>
    <w:rsid w:val="00615B73"/>
    <w:rsid w:val="00617EDD"/>
    <w:rsid w:val="00622E6E"/>
    <w:rsid w:val="00623310"/>
    <w:rsid w:val="00623374"/>
    <w:rsid w:val="00623D0C"/>
    <w:rsid w:val="00624337"/>
    <w:rsid w:val="00626869"/>
    <w:rsid w:val="00626997"/>
    <w:rsid w:val="0062792C"/>
    <w:rsid w:val="00630F63"/>
    <w:rsid w:val="00630F73"/>
    <w:rsid w:val="00631143"/>
    <w:rsid w:val="00633179"/>
    <w:rsid w:val="0063357A"/>
    <w:rsid w:val="00634320"/>
    <w:rsid w:val="0064125B"/>
    <w:rsid w:val="00641423"/>
    <w:rsid w:val="00642449"/>
    <w:rsid w:val="00650480"/>
    <w:rsid w:val="00650825"/>
    <w:rsid w:val="00651BFC"/>
    <w:rsid w:val="006530E4"/>
    <w:rsid w:val="006578E9"/>
    <w:rsid w:val="00657D43"/>
    <w:rsid w:val="006611EB"/>
    <w:rsid w:val="0066133F"/>
    <w:rsid w:val="00663D8C"/>
    <w:rsid w:val="006642E0"/>
    <w:rsid w:val="0066451B"/>
    <w:rsid w:val="00664639"/>
    <w:rsid w:val="00664B16"/>
    <w:rsid w:val="006653FD"/>
    <w:rsid w:val="00665FB2"/>
    <w:rsid w:val="00666337"/>
    <w:rsid w:val="00666849"/>
    <w:rsid w:val="00667025"/>
    <w:rsid w:val="0066786C"/>
    <w:rsid w:val="0067016D"/>
    <w:rsid w:val="006710C3"/>
    <w:rsid w:val="00671665"/>
    <w:rsid w:val="00675085"/>
    <w:rsid w:val="00675153"/>
    <w:rsid w:val="00676F0B"/>
    <w:rsid w:val="0067727B"/>
    <w:rsid w:val="006777C8"/>
    <w:rsid w:val="006778B4"/>
    <w:rsid w:val="00677998"/>
    <w:rsid w:val="00680577"/>
    <w:rsid w:val="00680EFD"/>
    <w:rsid w:val="00682447"/>
    <w:rsid w:val="00682C00"/>
    <w:rsid w:val="0068326C"/>
    <w:rsid w:val="00683609"/>
    <w:rsid w:val="006847F2"/>
    <w:rsid w:val="00685311"/>
    <w:rsid w:val="00685F26"/>
    <w:rsid w:val="00686612"/>
    <w:rsid w:val="0068715A"/>
    <w:rsid w:val="006871FC"/>
    <w:rsid w:val="00692C3C"/>
    <w:rsid w:val="00694195"/>
    <w:rsid w:val="00694DDB"/>
    <w:rsid w:val="00696015"/>
    <w:rsid w:val="00696DAE"/>
    <w:rsid w:val="006A0040"/>
    <w:rsid w:val="006A099B"/>
    <w:rsid w:val="006A36CE"/>
    <w:rsid w:val="006A5684"/>
    <w:rsid w:val="006A6E65"/>
    <w:rsid w:val="006B0777"/>
    <w:rsid w:val="006B195E"/>
    <w:rsid w:val="006B1C16"/>
    <w:rsid w:val="006B2851"/>
    <w:rsid w:val="006B63C6"/>
    <w:rsid w:val="006C263F"/>
    <w:rsid w:val="006C3160"/>
    <w:rsid w:val="006C3A6E"/>
    <w:rsid w:val="006C4415"/>
    <w:rsid w:val="006C4AB5"/>
    <w:rsid w:val="006C6E93"/>
    <w:rsid w:val="006C7AD4"/>
    <w:rsid w:val="006D27C2"/>
    <w:rsid w:val="006D3988"/>
    <w:rsid w:val="006D4BA5"/>
    <w:rsid w:val="006D4D8F"/>
    <w:rsid w:val="006D6104"/>
    <w:rsid w:val="006D6647"/>
    <w:rsid w:val="006E0DEA"/>
    <w:rsid w:val="006E166A"/>
    <w:rsid w:val="006E1854"/>
    <w:rsid w:val="006E23B8"/>
    <w:rsid w:val="006E27F7"/>
    <w:rsid w:val="006E4792"/>
    <w:rsid w:val="006E52C8"/>
    <w:rsid w:val="006F0808"/>
    <w:rsid w:val="006F156C"/>
    <w:rsid w:val="006F4E7C"/>
    <w:rsid w:val="006F73E7"/>
    <w:rsid w:val="00700A30"/>
    <w:rsid w:val="00700BD0"/>
    <w:rsid w:val="00700E29"/>
    <w:rsid w:val="00701027"/>
    <w:rsid w:val="00701B26"/>
    <w:rsid w:val="007027C3"/>
    <w:rsid w:val="00702C72"/>
    <w:rsid w:val="00706089"/>
    <w:rsid w:val="00706F6D"/>
    <w:rsid w:val="00707F54"/>
    <w:rsid w:val="00710906"/>
    <w:rsid w:val="00711A02"/>
    <w:rsid w:val="00713813"/>
    <w:rsid w:val="00713B12"/>
    <w:rsid w:val="0071409A"/>
    <w:rsid w:val="00715137"/>
    <w:rsid w:val="00717A7E"/>
    <w:rsid w:val="0072087D"/>
    <w:rsid w:val="00720AD3"/>
    <w:rsid w:val="00720EE2"/>
    <w:rsid w:val="007215E6"/>
    <w:rsid w:val="007220AB"/>
    <w:rsid w:val="00722104"/>
    <w:rsid w:val="007223C1"/>
    <w:rsid w:val="00724EBF"/>
    <w:rsid w:val="007256D0"/>
    <w:rsid w:val="00725767"/>
    <w:rsid w:val="00725D06"/>
    <w:rsid w:val="0072761F"/>
    <w:rsid w:val="00727CF4"/>
    <w:rsid w:val="00727D07"/>
    <w:rsid w:val="00730D27"/>
    <w:rsid w:val="007311C1"/>
    <w:rsid w:val="007313CF"/>
    <w:rsid w:val="00732C19"/>
    <w:rsid w:val="007333CB"/>
    <w:rsid w:val="0073384F"/>
    <w:rsid w:val="007338A8"/>
    <w:rsid w:val="00733E36"/>
    <w:rsid w:val="0074037D"/>
    <w:rsid w:val="00740661"/>
    <w:rsid w:val="00742999"/>
    <w:rsid w:val="00742F9C"/>
    <w:rsid w:val="00743F6A"/>
    <w:rsid w:val="00744F90"/>
    <w:rsid w:val="00746180"/>
    <w:rsid w:val="007471A6"/>
    <w:rsid w:val="00747BB6"/>
    <w:rsid w:val="00750FF0"/>
    <w:rsid w:val="007512FD"/>
    <w:rsid w:val="007521A6"/>
    <w:rsid w:val="00752582"/>
    <w:rsid w:val="00752597"/>
    <w:rsid w:val="00755504"/>
    <w:rsid w:val="00760837"/>
    <w:rsid w:val="00763349"/>
    <w:rsid w:val="00765D45"/>
    <w:rsid w:val="00766008"/>
    <w:rsid w:val="0076609A"/>
    <w:rsid w:val="0076655F"/>
    <w:rsid w:val="0076692A"/>
    <w:rsid w:val="0076693A"/>
    <w:rsid w:val="00766C09"/>
    <w:rsid w:val="00767882"/>
    <w:rsid w:val="00770AD8"/>
    <w:rsid w:val="00774CF8"/>
    <w:rsid w:val="0077551D"/>
    <w:rsid w:val="00782E6F"/>
    <w:rsid w:val="00784728"/>
    <w:rsid w:val="00784F29"/>
    <w:rsid w:val="00787294"/>
    <w:rsid w:val="00787C41"/>
    <w:rsid w:val="00791362"/>
    <w:rsid w:val="00792043"/>
    <w:rsid w:val="0079324B"/>
    <w:rsid w:val="00793303"/>
    <w:rsid w:val="0079347A"/>
    <w:rsid w:val="007938B0"/>
    <w:rsid w:val="00795E57"/>
    <w:rsid w:val="007A1000"/>
    <w:rsid w:val="007A1EB4"/>
    <w:rsid w:val="007A3A10"/>
    <w:rsid w:val="007A4649"/>
    <w:rsid w:val="007A56CD"/>
    <w:rsid w:val="007A69C5"/>
    <w:rsid w:val="007A69D8"/>
    <w:rsid w:val="007B21F8"/>
    <w:rsid w:val="007B332B"/>
    <w:rsid w:val="007B47A6"/>
    <w:rsid w:val="007B624F"/>
    <w:rsid w:val="007C0BC4"/>
    <w:rsid w:val="007C11BC"/>
    <w:rsid w:val="007C1362"/>
    <w:rsid w:val="007C1D62"/>
    <w:rsid w:val="007C2477"/>
    <w:rsid w:val="007C56F7"/>
    <w:rsid w:val="007C6C21"/>
    <w:rsid w:val="007C75A0"/>
    <w:rsid w:val="007D0BA7"/>
    <w:rsid w:val="007D3637"/>
    <w:rsid w:val="007D59D8"/>
    <w:rsid w:val="007D71B3"/>
    <w:rsid w:val="007E113C"/>
    <w:rsid w:val="007E29CA"/>
    <w:rsid w:val="007E2E2D"/>
    <w:rsid w:val="007E2FBF"/>
    <w:rsid w:val="007E3A11"/>
    <w:rsid w:val="007E3F0B"/>
    <w:rsid w:val="007E4373"/>
    <w:rsid w:val="007E5000"/>
    <w:rsid w:val="007E622F"/>
    <w:rsid w:val="007E6360"/>
    <w:rsid w:val="007E6C40"/>
    <w:rsid w:val="007F0211"/>
    <w:rsid w:val="007F1A6F"/>
    <w:rsid w:val="007F1B6D"/>
    <w:rsid w:val="007F1EE0"/>
    <w:rsid w:val="007F5099"/>
    <w:rsid w:val="007F5886"/>
    <w:rsid w:val="007F6345"/>
    <w:rsid w:val="007F766D"/>
    <w:rsid w:val="007F7A2E"/>
    <w:rsid w:val="00800340"/>
    <w:rsid w:val="00800643"/>
    <w:rsid w:val="00801ACC"/>
    <w:rsid w:val="00802C98"/>
    <w:rsid w:val="008031A0"/>
    <w:rsid w:val="00803201"/>
    <w:rsid w:val="00804010"/>
    <w:rsid w:val="0080493B"/>
    <w:rsid w:val="008054B7"/>
    <w:rsid w:val="00805B59"/>
    <w:rsid w:val="00810F8B"/>
    <w:rsid w:val="00812EBA"/>
    <w:rsid w:val="00815FC7"/>
    <w:rsid w:val="00816C44"/>
    <w:rsid w:val="00816E1F"/>
    <w:rsid w:val="00817900"/>
    <w:rsid w:val="0082168F"/>
    <w:rsid w:val="00822B75"/>
    <w:rsid w:val="00822D70"/>
    <w:rsid w:val="00823206"/>
    <w:rsid w:val="00827938"/>
    <w:rsid w:val="00830E58"/>
    <w:rsid w:val="00832EE3"/>
    <w:rsid w:val="0083345F"/>
    <w:rsid w:val="00834B40"/>
    <w:rsid w:val="008364F1"/>
    <w:rsid w:val="00836C9C"/>
    <w:rsid w:val="00837883"/>
    <w:rsid w:val="0084045C"/>
    <w:rsid w:val="008410D3"/>
    <w:rsid w:val="0084453F"/>
    <w:rsid w:val="00844B26"/>
    <w:rsid w:val="00845066"/>
    <w:rsid w:val="00845B3D"/>
    <w:rsid w:val="00846BA8"/>
    <w:rsid w:val="008470CF"/>
    <w:rsid w:val="00852D4B"/>
    <w:rsid w:val="00853965"/>
    <w:rsid w:val="00853AA1"/>
    <w:rsid w:val="00861BE7"/>
    <w:rsid w:val="00861F36"/>
    <w:rsid w:val="00862861"/>
    <w:rsid w:val="008629E7"/>
    <w:rsid w:val="00862A77"/>
    <w:rsid w:val="00864886"/>
    <w:rsid w:val="00864C17"/>
    <w:rsid w:val="00865750"/>
    <w:rsid w:val="00865C11"/>
    <w:rsid w:val="00866507"/>
    <w:rsid w:val="00866A4F"/>
    <w:rsid w:val="00870741"/>
    <w:rsid w:val="00870A88"/>
    <w:rsid w:val="00872695"/>
    <w:rsid w:val="00874A24"/>
    <w:rsid w:val="00874ADF"/>
    <w:rsid w:val="008771C5"/>
    <w:rsid w:val="00877A58"/>
    <w:rsid w:val="008826AF"/>
    <w:rsid w:val="008853AD"/>
    <w:rsid w:val="008873E9"/>
    <w:rsid w:val="00890393"/>
    <w:rsid w:val="00890908"/>
    <w:rsid w:val="00891179"/>
    <w:rsid w:val="00892BDC"/>
    <w:rsid w:val="00893614"/>
    <w:rsid w:val="00893D86"/>
    <w:rsid w:val="00894DFF"/>
    <w:rsid w:val="00896910"/>
    <w:rsid w:val="008A3248"/>
    <w:rsid w:val="008A3871"/>
    <w:rsid w:val="008A408A"/>
    <w:rsid w:val="008A4514"/>
    <w:rsid w:val="008A4D6B"/>
    <w:rsid w:val="008A75E0"/>
    <w:rsid w:val="008B119F"/>
    <w:rsid w:val="008B1E83"/>
    <w:rsid w:val="008B21EC"/>
    <w:rsid w:val="008B6CE7"/>
    <w:rsid w:val="008B7819"/>
    <w:rsid w:val="008C124F"/>
    <w:rsid w:val="008C13D9"/>
    <w:rsid w:val="008C13E2"/>
    <w:rsid w:val="008C3654"/>
    <w:rsid w:val="008C4A9E"/>
    <w:rsid w:val="008C53B8"/>
    <w:rsid w:val="008C5703"/>
    <w:rsid w:val="008C6B6F"/>
    <w:rsid w:val="008C79DE"/>
    <w:rsid w:val="008D001C"/>
    <w:rsid w:val="008D1064"/>
    <w:rsid w:val="008D310D"/>
    <w:rsid w:val="008D3A4D"/>
    <w:rsid w:val="008D4106"/>
    <w:rsid w:val="008D4AE2"/>
    <w:rsid w:val="008E02D5"/>
    <w:rsid w:val="008E151A"/>
    <w:rsid w:val="008E1A35"/>
    <w:rsid w:val="008E1A77"/>
    <w:rsid w:val="008E355F"/>
    <w:rsid w:val="008E3AA1"/>
    <w:rsid w:val="008E617B"/>
    <w:rsid w:val="008F0645"/>
    <w:rsid w:val="008F1989"/>
    <w:rsid w:val="008F2328"/>
    <w:rsid w:val="008F291C"/>
    <w:rsid w:val="008F34C7"/>
    <w:rsid w:val="008F5384"/>
    <w:rsid w:val="008F592B"/>
    <w:rsid w:val="008F5EB3"/>
    <w:rsid w:val="008F681F"/>
    <w:rsid w:val="008F6BE3"/>
    <w:rsid w:val="008F6C2D"/>
    <w:rsid w:val="009009CD"/>
    <w:rsid w:val="00901B77"/>
    <w:rsid w:val="00903402"/>
    <w:rsid w:val="00903CBD"/>
    <w:rsid w:val="00904A16"/>
    <w:rsid w:val="00907BA2"/>
    <w:rsid w:val="0091090F"/>
    <w:rsid w:val="00911AA5"/>
    <w:rsid w:val="0091254A"/>
    <w:rsid w:val="0091303F"/>
    <w:rsid w:val="009138AE"/>
    <w:rsid w:val="009147B9"/>
    <w:rsid w:val="009147D5"/>
    <w:rsid w:val="00915345"/>
    <w:rsid w:val="009165BA"/>
    <w:rsid w:val="00916901"/>
    <w:rsid w:val="00917056"/>
    <w:rsid w:val="009221E2"/>
    <w:rsid w:val="00925F9D"/>
    <w:rsid w:val="009275CD"/>
    <w:rsid w:val="00927DE7"/>
    <w:rsid w:val="00930C98"/>
    <w:rsid w:val="00932945"/>
    <w:rsid w:val="00933B48"/>
    <w:rsid w:val="00934B4C"/>
    <w:rsid w:val="00935CE7"/>
    <w:rsid w:val="00935D7C"/>
    <w:rsid w:val="00936D6C"/>
    <w:rsid w:val="009374E7"/>
    <w:rsid w:val="00941F5D"/>
    <w:rsid w:val="0094302D"/>
    <w:rsid w:val="00943516"/>
    <w:rsid w:val="00943DE6"/>
    <w:rsid w:val="00945C77"/>
    <w:rsid w:val="00946A71"/>
    <w:rsid w:val="0094703B"/>
    <w:rsid w:val="00947699"/>
    <w:rsid w:val="009530EE"/>
    <w:rsid w:val="00955055"/>
    <w:rsid w:val="009603ED"/>
    <w:rsid w:val="009609D0"/>
    <w:rsid w:val="00961962"/>
    <w:rsid w:val="00961A64"/>
    <w:rsid w:val="009633A4"/>
    <w:rsid w:val="00963FC8"/>
    <w:rsid w:val="0096461C"/>
    <w:rsid w:val="00964B9F"/>
    <w:rsid w:val="009653DE"/>
    <w:rsid w:val="00965688"/>
    <w:rsid w:val="00965ED6"/>
    <w:rsid w:val="00966027"/>
    <w:rsid w:val="0096691D"/>
    <w:rsid w:val="00966F52"/>
    <w:rsid w:val="0097097E"/>
    <w:rsid w:val="00972106"/>
    <w:rsid w:val="00972D84"/>
    <w:rsid w:val="009764D8"/>
    <w:rsid w:val="009803BC"/>
    <w:rsid w:val="009856C9"/>
    <w:rsid w:val="00986A2F"/>
    <w:rsid w:val="009871BA"/>
    <w:rsid w:val="00990254"/>
    <w:rsid w:val="00990505"/>
    <w:rsid w:val="00992BBE"/>
    <w:rsid w:val="00992C89"/>
    <w:rsid w:val="0099518E"/>
    <w:rsid w:val="009955EE"/>
    <w:rsid w:val="00995F62"/>
    <w:rsid w:val="00997AD4"/>
    <w:rsid w:val="009A3E18"/>
    <w:rsid w:val="009A4F1F"/>
    <w:rsid w:val="009A5E2D"/>
    <w:rsid w:val="009A5FA8"/>
    <w:rsid w:val="009A6BD4"/>
    <w:rsid w:val="009A6FCD"/>
    <w:rsid w:val="009A7473"/>
    <w:rsid w:val="009A7618"/>
    <w:rsid w:val="009B004D"/>
    <w:rsid w:val="009B09F9"/>
    <w:rsid w:val="009B0ADD"/>
    <w:rsid w:val="009B2228"/>
    <w:rsid w:val="009B3252"/>
    <w:rsid w:val="009B3DFB"/>
    <w:rsid w:val="009B499F"/>
    <w:rsid w:val="009B50D7"/>
    <w:rsid w:val="009B55D3"/>
    <w:rsid w:val="009B5805"/>
    <w:rsid w:val="009B5AF1"/>
    <w:rsid w:val="009B6465"/>
    <w:rsid w:val="009B74EF"/>
    <w:rsid w:val="009C11E9"/>
    <w:rsid w:val="009C2BB6"/>
    <w:rsid w:val="009C3B4B"/>
    <w:rsid w:val="009C57C0"/>
    <w:rsid w:val="009D19A2"/>
    <w:rsid w:val="009D1D8E"/>
    <w:rsid w:val="009D3ABC"/>
    <w:rsid w:val="009D5067"/>
    <w:rsid w:val="009D5E7E"/>
    <w:rsid w:val="009E2998"/>
    <w:rsid w:val="009E29E7"/>
    <w:rsid w:val="009E3795"/>
    <w:rsid w:val="009E3810"/>
    <w:rsid w:val="009E4CDF"/>
    <w:rsid w:val="009E4CF6"/>
    <w:rsid w:val="009E4F89"/>
    <w:rsid w:val="009E58C4"/>
    <w:rsid w:val="009E5CBD"/>
    <w:rsid w:val="009E5F1A"/>
    <w:rsid w:val="009F00E8"/>
    <w:rsid w:val="009F1469"/>
    <w:rsid w:val="009F1C43"/>
    <w:rsid w:val="009F1C93"/>
    <w:rsid w:val="009F1E85"/>
    <w:rsid w:val="009F39EE"/>
    <w:rsid w:val="009F5EC6"/>
    <w:rsid w:val="00A013AA"/>
    <w:rsid w:val="00A01708"/>
    <w:rsid w:val="00A0246A"/>
    <w:rsid w:val="00A02B32"/>
    <w:rsid w:val="00A03F17"/>
    <w:rsid w:val="00A046CD"/>
    <w:rsid w:val="00A05E6A"/>
    <w:rsid w:val="00A06418"/>
    <w:rsid w:val="00A073C3"/>
    <w:rsid w:val="00A127F4"/>
    <w:rsid w:val="00A13E14"/>
    <w:rsid w:val="00A153B5"/>
    <w:rsid w:val="00A15907"/>
    <w:rsid w:val="00A2052A"/>
    <w:rsid w:val="00A21500"/>
    <w:rsid w:val="00A228F7"/>
    <w:rsid w:val="00A22DBD"/>
    <w:rsid w:val="00A25147"/>
    <w:rsid w:val="00A257EF"/>
    <w:rsid w:val="00A30465"/>
    <w:rsid w:val="00A30D19"/>
    <w:rsid w:val="00A32384"/>
    <w:rsid w:val="00A32CF8"/>
    <w:rsid w:val="00A335B6"/>
    <w:rsid w:val="00A364A1"/>
    <w:rsid w:val="00A36799"/>
    <w:rsid w:val="00A41393"/>
    <w:rsid w:val="00A43667"/>
    <w:rsid w:val="00A44045"/>
    <w:rsid w:val="00A445DE"/>
    <w:rsid w:val="00A45BDD"/>
    <w:rsid w:val="00A45C9A"/>
    <w:rsid w:val="00A4618B"/>
    <w:rsid w:val="00A47022"/>
    <w:rsid w:val="00A50396"/>
    <w:rsid w:val="00A507B3"/>
    <w:rsid w:val="00A52E94"/>
    <w:rsid w:val="00A53501"/>
    <w:rsid w:val="00A55828"/>
    <w:rsid w:val="00A55B5B"/>
    <w:rsid w:val="00A5745B"/>
    <w:rsid w:val="00A57593"/>
    <w:rsid w:val="00A57F34"/>
    <w:rsid w:val="00A60698"/>
    <w:rsid w:val="00A61BDB"/>
    <w:rsid w:val="00A62D4E"/>
    <w:rsid w:val="00A630EA"/>
    <w:rsid w:val="00A63E31"/>
    <w:rsid w:val="00A640C7"/>
    <w:rsid w:val="00A64EF8"/>
    <w:rsid w:val="00A66056"/>
    <w:rsid w:val="00A6670A"/>
    <w:rsid w:val="00A710FB"/>
    <w:rsid w:val="00A71370"/>
    <w:rsid w:val="00A71ADA"/>
    <w:rsid w:val="00A746F4"/>
    <w:rsid w:val="00A75619"/>
    <w:rsid w:val="00A756C3"/>
    <w:rsid w:val="00A75AEF"/>
    <w:rsid w:val="00A75E54"/>
    <w:rsid w:val="00A765BE"/>
    <w:rsid w:val="00A76B0B"/>
    <w:rsid w:val="00A80120"/>
    <w:rsid w:val="00A806DA"/>
    <w:rsid w:val="00A82DE8"/>
    <w:rsid w:val="00A840EA"/>
    <w:rsid w:val="00A841AE"/>
    <w:rsid w:val="00A84BAA"/>
    <w:rsid w:val="00A86903"/>
    <w:rsid w:val="00A86C01"/>
    <w:rsid w:val="00A87FFD"/>
    <w:rsid w:val="00A906DA"/>
    <w:rsid w:val="00A9286E"/>
    <w:rsid w:val="00A94E75"/>
    <w:rsid w:val="00AA0535"/>
    <w:rsid w:val="00AA1874"/>
    <w:rsid w:val="00AA1B94"/>
    <w:rsid w:val="00AA20CD"/>
    <w:rsid w:val="00AA2246"/>
    <w:rsid w:val="00AA5B02"/>
    <w:rsid w:val="00AA5C64"/>
    <w:rsid w:val="00AA6E5D"/>
    <w:rsid w:val="00AB0581"/>
    <w:rsid w:val="00AB21DD"/>
    <w:rsid w:val="00AB41A8"/>
    <w:rsid w:val="00AB4382"/>
    <w:rsid w:val="00AB6CCB"/>
    <w:rsid w:val="00AC177D"/>
    <w:rsid w:val="00AC1F85"/>
    <w:rsid w:val="00AC1F8F"/>
    <w:rsid w:val="00AC24A4"/>
    <w:rsid w:val="00AC2F35"/>
    <w:rsid w:val="00AC356F"/>
    <w:rsid w:val="00AC47A0"/>
    <w:rsid w:val="00AC48DB"/>
    <w:rsid w:val="00AC60BD"/>
    <w:rsid w:val="00AC7717"/>
    <w:rsid w:val="00AD01C8"/>
    <w:rsid w:val="00AD06A8"/>
    <w:rsid w:val="00AD1F8A"/>
    <w:rsid w:val="00AD2D3A"/>
    <w:rsid w:val="00AD5C38"/>
    <w:rsid w:val="00AD7676"/>
    <w:rsid w:val="00AE03AF"/>
    <w:rsid w:val="00AE0EE4"/>
    <w:rsid w:val="00AE1FC5"/>
    <w:rsid w:val="00AE5745"/>
    <w:rsid w:val="00AE59F6"/>
    <w:rsid w:val="00AE6489"/>
    <w:rsid w:val="00AF04EA"/>
    <w:rsid w:val="00AF2FA9"/>
    <w:rsid w:val="00AF690E"/>
    <w:rsid w:val="00AF7AF7"/>
    <w:rsid w:val="00B00013"/>
    <w:rsid w:val="00B052EE"/>
    <w:rsid w:val="00B05F1C"/>
    <w:rsid w:val="00B10785"/>
    <w:rsid w:val="00B11F33"/>
    <w:rsid w:val="00B1239D"/>
    <w:rsid w:val="00B127AD"/>
    <w:rsid w:val="00B12E3E"/>
    <w:rsid w:val="00B14A1B"/>
    <w:rsid w:val="00B164E9"/>
    <w:rsid w:val="00B1773A"/>
    <w:rsid w:val="00B179CF"/>
    <w:rsid w:val="00B2015D"/>
    <w:rsid w:val="00B20657"/>
    <w:rsid w:val="00B20A12"/>
    <w:rsid w:val="00B2274A"/>
    <w:rsid w:val="00B227BA"/>
    <w:rsid w:val="00B22B3C"/>
    <w:rsid w:val="00B23961"/>
    <w:rsid w:val="00B24565"/>
    <w:rsid w:val="00B25254"/>
    <w:rsid w:val="00B25DD9"/>
    <w:rsid w:val="00B25EF7"/>
    <w:rsid w:val="00B262F3"/>
    <w:rsid w:val="00B30ADD"/>
    <w:rsid w:val="00B32523"/>
    <w:rsid w:val="00B33F16"/>
    <w:rsid w:val="00B34D35"/>
    <w:rsid w:val="00B34FF6"/>
    <w:rsid w:val="00B35705"/>
    <w:rsid w:val="00B37796"/>
    <w:rsid w:val="00B3791C"/>
    <w:rsid w:val="00B37BBE"/>
    <w:rsid w:val="00B37FE6"/>
    <w:rsid w:val="00B412BD"/>
    <w:rsid w:val="00B42252"/>
    <w:rsid w:val="00B43A18"/>
    <w:rsid w:val="00B44E4A"/>
    <w:rsid w:val="00B45DD0"/>
    <w:rsid w:val="00B465A2"/>
    <w:rsid w:val="00B46A7B"/>
    <w:rsid w:val="00B46B9C"/>
    <w:rsid w:val="00B47AB5"/>
    <w:rsid w:val="00B52C4F"/>
    <w:rsid w:val="00B55121"/>
    <w:rsid w:val="00B5537A"/>
    <w:rsid w:val="00B55F23"/>
    <w:rsid w:val="00B573C8"/>
    <w:rsid w:val="00B57A16"/>
    <w:rsid w:val="00B607FC"/>
    <w:rsid w:val="00B624B0"/>
    <w:rsid w:val="00B6307E"/>
    <w:rsid w:val="00B63E91"/>
    <w:rsid w:val="00B66E69"/>
    <w:rsid w:val="00B66FCB"/>
    <w:rsid w:val="00B67537"/>
    <w:rsid w:val="00B7059B"/>
    <w:rsid w:val="00B70DBB"/>
    <w:rsid w:val="00B71D3F"/>
    <w:rsid w:val="00B74153"/>
    <w:rsid w:val="00B7576C"/>
    <w:rsid w:val="00B76267"/>
    <w:rsid w:val="00B76996"/>
    <w:rsid w:val="00B771A8"/>
    <w:rsid w:val="00B8017C"/>
    <w:rsid w:val="00B802F5"/>
    <w:rsid w:val="00B80E60"/>
    <w:rsid w:val="00B82F6E"/>
    <w:rsid w:val="00B839CB"/>
    <w:rsid w:val="00B85B81"/>
    <w:rsid w:val="00B85BCF"/>
    <w:rsid w:val="00B85C48"/>
    <w:rsid w:val="00B860F3"/>
    <w:rsid w:val="00B86293"/>
    <w:rsid w:val="00B903DE"/>
    <w:rsid w:val="00B906E8"/>
    <w:rsid w:val="00B9070D"/>
    <w:rsid w:val="00B919A6"/>
    <w:rsid w:val="00B93B4B"/>
    <w:rsid w:val="00B94591"/>
    <w:rsid w:val="00B958B2"/>
    <w:rsid w:val="00B95B38"/>
    <w:rsid w:val="00B95BEB"/>
    <w:rsid w:val="00B960B2"/>
    <w:rsid w:val="00B96D1B"/>
    <w:rsid w:val="00BA24CC"/>
    <w:rsid w:val="00BA3329"/>
    <w:rsid w:val="00BA36D8"/>
    <w:rsid w:val="00BA462A"/>
    <w:rsid w:val="00BA6989"/>
    <w:rsid w:val="00BB10CC"/>
    <w:rsid w:val="00BB1B44"/>
    <w:rsid w:val="00BB23DC"/>
    <w:rsid w:val="00BB2F52"/>
    <w:rsid w:val="00BB30A6"/>
    <w:rsid w:val="00BB32D2"/>
    <w:rsid w:val="00BB3616"/>
    <w:rsid w:val="00BB5985"/>
    <w:rsid w:val="00BB5FEB"/>
    <w:rsid w:val="00BB7147"/>
    <w:rsid w:val="00BB73F3"/>
    <w:rsid w:val="00BC024A"/>
    <w:rsid w:val="00BC02E2"/>
    <w:rsid w:val="00BC1690"/>
    <w:rsid w:val="00BC1928"/>
    <w:rsid w:val="00BC1BEA"/>
    <w:rsid w:val="00BC4BFD"/>
    <w:rsid w:val="00BC61EB"/>
    <w:rsid w:val="00BC7586"/>
    <w:rsid w:val="00BC7F26"/>
    <w:rsid w:val="00BD0A0B"/>
    <w:rsid w:val="00BD0FAB"/>
    <w:rsid w:val="00BD109A"/>
    <w:rsid w:val="00BD1552"/>
    <w:rsid w:val="00BD15BE"/>
    <w:rsid w:val="00BD160B"/>
    <w:rsid w:val="00BD2A18"/>
    <w:rsid w:val="00BD31AE"/>
    <w:rsid w:val="00BD5ADD"/>
    <w:rsid w:val="00BD5E44"/>
    <w:rsid w:val="00BD7180"/>
    <w:rsid w:val="00BD749F"/>
    <w:rsid w:val="00BE2B9E"/>
    <w:rsid w:val="00BE66D3"/>
    <w:rsid w:val="00BE6CE1"/>
    <w:rsid w:val="00BE6F0A"/>
    <w:rsid w:val="00BE729D"/>
    <w:rsid w:val="00BE7EEC"/>
    <w:rsid w:val="00BF0A5A"/>
    <w:rsid w:val="00BF4577"/>
    <w:rsid w:val="00BF48D4"/>
    <w:rsid w:val="00BF529D"/>
    <w:rsid w:val="00BF5C84"/>
    <w:rsid w:val="00BF6515"/>
    <w:rsid w:val="00BF656D"/>
    <w:rsid w:val="00C003A7"/>
    <w:rsid w:val="00C00AD9"/>
    <w:rsid w:val="00C01CED"/>
    <w:rsid w:val="00C04CB3"/>
    <w:rsid w:val="00C0552A"/>
    <w:rsid w:val="00C07E38"/>
    <w:rsid w:val="00C102DF"/>
    <w:rsid w:val="00C104B0"/>
    <w:rsid w:val="00C10B65"/>
    <w:rsid w:val="00C1106D"/>
    <w:rsid w:val="00C11733"/>
    <w:rsid w:val="00C11C3F"/>
    <w:rsid w:val="00C11FAB"/>
    <w:rsid w:val="00C12643"/>
    <w:rsid w:val="00C130F6"/>
    <w:rsid w:val="00C14A5A"/>
    <w:rsid w:val="00C16BBA"/>
    <w:rsid w:val="00C17720"/>
    <w:rsid w:val="00C20D81"/>
    <w:rsid w:val="00C21083"/>
    <w:rsid w:val="00C241B4"/>
    <w:rsid w:val="00C248D5"/>
    <w:rsid w:val="00C27819"/>
    <w:rsid w:val="00C301F1"/>
    <w:rsid w:val="00C31B12"/>
    <w:rsid w:val="00C3267E"/>
    <w:rsid w:val="00C340E6"/>
    <w:rsid w:val="00C36D56"/>
    <w:rsid w:val="00C36E1E"/>
    <w:rsid w:val="00C4040E"/>
    <w:rsid w:val="00C40563"/>
    <w:rsid w:val="00C40B15"/>
    <w:rsid w:val="00C416D8"/>
    <w:rsid w:val="00C41D44"/>
    <w:rsid w:val="00C42DF0"/>
    <w:rsid w:val="00C43A27"/>
    <w:rsid w:val="00C4452C"/>
    <w:rsid w:val="00C445B5"/>
    <w:rsid w:val="00C45414"/>
    <w:rsid w:val="00C461F9"/>
    <w:rsid w:val="00C46CB4"/>
    <w:rsid w:val="00C47340"/>
    <w:rsid w:val="00C5072A"/>
    <w:rsid w:val="00C50B3A"/>
    <w:rsid w:val="00C51099"/>
    <w:rsid w:val="00C51675"/>
    <w:rsid w:val="00C51C8D"/>
    <w:rsid w:val="00C5249A"/>
    <w:rsid w:val="00C52E09"/>
    <w:rsid w:val="00C54DDE"/>
    <w:rsid w:val="00C54F0E"/>
    <w:rsid w:val="00C55B4D"/>
    <w:rsid w:val="00C56016"/>
    <w:rsid w:val="00C56209"/>
    <w:rsid w:val="00C56694"/>
    <w:rsid w:val="00C57DB4"/>
    <w:rsid w:val="00C64587"/>
    <w:rsid w:val="00C646E8"/>
    <w:rsid w:val="00C65AEC"/>
    <w:rsid w:val="00C666E9"/>
    <w:rsid w:val="00C67F2A"/>
    <w:rsid w:val="00C70E10"/>
    <w:rsid w:val="00C71942"/>
    <w:rsid w:val="00C72781"/>
    <w:rsid w:val="00C73659"/>
    <w:rsid w:val="00C740D9"/>
    <w:rsid w:val="00C74132"/>
    <w:rsid w:val="00C7431B"/>
    <w:rsid w:val="00C74772"/>
    <w:rsid w:val="00C74D68"/>
    <w:rsid w:val="00C74E71"/>
    <w:rsid w:val="00C750F6"/>
    <w:rsid w:val="00C7555F"/>
    <w:rsid w:val="00C774E3"/>
    <w:rsid w:val="00C77776"/>
    <w:rsid w:val="00C81609"/>
    <w:rsid w:val="00C86979"/>
    <w:rsid w:val="00C87480"/>
    <w:rsid w:val="00C87A74"/>
    <w:rsid w:val="00C9020C"/>
    <w:rsid w:val="00C9062C"/>
    <w:rsid w:val="00C906B4"/>
    <w:rsid w:val="00C90A7C"/>
    <w:rsid w:val="00C91C9E"/>
    <w:rsid w:val="00C92377"/>
    <w:rsid w:val="00C92E6A"/>
    <w:rsid w:val="00C94856"/>
    <w:rsid w:val="00C96007"/>
    <w:rsid w:val="00CA1BDB"/>
    <w:rsid w:val="00CA43B1"/>
    <w:rsid w:val="00CA4CC8"/>
    <w:rsid w:val="00CA562D"/>
    <w:rsid w:val="00CA5A38"/>
    <w:rsid w:val="00CA784D"/>
    <w:rsid w:val="00CA7D54"/>
    <w:rsid w:val="00CA7F15"/>
    <w:rsid w:val="00CB06AE"/>
    <w:rsid w:val="00CB182A"/>
    <w:rsid w:val="00CB20B6"/>
    <w:rsid w:val="00CB3754"/>
    <w:rsid w:val="00CB3A72"/>
    <w:rsid w:val="00CB459C"/>
    <w:rsid w:val="00CB494E"/>
    <w:rsid w:val="00CB7986"/>
    <w:rsid w:val="00CB7D0E"/>
    <w:rsid w:val="00CB7F94"/>
    <w:rsid w:val="00CC0ABF"/>
    <w:rsid w:val="00CC1686"/>
    <w:rsid w:val="00CC171C"/>
    <w:rsid w:val="00CC3B93"/>
    <w:rsid w:val="00CC3FAF"/>
    <w:rsid w:val="00CC436A"/>
    <w:rsid w:val="00CC6B2A"/>
    <w:rsid w:val="00CC6BF2"/>
    <w:rsid w:val="00CC72D3"/>
    <w:rsid w:val="00CC7818"/>
    <w:rsid w:val="00CC7F32"/>
    <w:rsid w:val="00CD1886"/>
    <w:rsid w:val="00CD251D"/>
    <w:rsid w:val="00CD33CD"/>
    <w:rsid w:val="00CD3CC5"/>
    <w:rsid w:val="00CD6E04"/>
    <w:rsid w:val="00CD71DD"/>
    <w:rsid w:val="00CE02FE"/>
    <w:rsid w:val="00CE1480"/>
    <w:rsid w:val="00CE1701"/>
    <w:rsid w:val="00CE20D0"/>
    <w:rsid w:val="00CE48B1"/>
    <w:rsid w:val="00CE4FAF"/>
    <w:rsid w:val="00CE54C5"/>
    <w:rsid w:val="00CF12BC"/>
    <w:rsid w:val="00CF20C5"/>
    <w:rsid w:val="00CF2B03"/>
    <w:rsid w:val="00CF384E"/>
    <w:rsid w:val="00CF798B"/>
    <w:rsid w:val="00D00DC6"/>
    <w:rsid w:val="00D02D2F"/>
    <w:rsid w:val="00D043DF"/>
    <w:rsid w:val="00D05597"/>
    <w:rsid w:val="00D05B4F"/>
    <w:rsid w:val="00D10F3F"/>
    <w:rsid w:val="00D114C0"/>
    <w:rsid w:val="00D139C7"/>
    <w:rsid w:val="00D156BA"/>
    <w:rsid w:val="00D16FF1"/>
    <w:rsid w:val="00D20DBD"/>
    <w:rsid w:val="00D21C62"/>
    <w:rsid w:val="00D220C6"/>
    <w:rsid w:val="00D23194"/>
    <w:rsid w:val="00D233CB"/>
    <w:rsid w:val="00D24954"/>
    <w:rsid w:val="00D25404"/>
    <w:rsid w:val="00D31120"/>
    <w:rsid w:val="00D316E1"/>
    <w:rsid w:val="00D3553E"/>
    <w:rsid w:val="00D35849"/>
    <w:rsid w:val="00D35D1A"/>
    <w:rsid w:val="00D36030"/>
    <w:rsid w:val="00D36D00"/>
    <w:rsid w:val="00D371BF"/>
    <w:rsid w:val="00D41406"/>
    <w:rsid w:val="00D415F3"/>
    <w:rsid w:val="00D42B5E"/>
    <w:rsid w:val="00D43CDA"/>
    <w:rsid w:val="00D441B4"/>
    <w:rsid w:val="00D445FA"/>
    <w:rsid w:val="00D447CF"/>
    <w:rsid w:val="00D4618F"/>
    <w:rsid w:val="00D46C92"/>
    <w:rsid w:val="00D478B6"/>
    <w:rsid w:val="00D5039C"/>
    <w:rsid w:val="00D51BEF"/>
    <w:rsid w:val="00D52BAB"/>
    <w:rsid w:val="00D52FCE"/>
    <w:rsid w:val="00D545B5"/>
    <w:rsid w:val="00D55451"/>
    <w:rsid w:val="00D55494"/>
    <w:rsid w:val="00D55D08"/>
    <w:rsid w:val="00D563C0"/>
    <w:rsid w:val="00D56489"/>
    <w:rsid w:val="00D567B2"/>
    <w:rsid w:val="00D67490"/>
    <w:rsid w:val="00D67BB1"/>
    <w:rsid w:val="00D700A5"/>
    <w:rsid w:val="00D709D1"/>
    <w:rsid w:val="00D7162C"/>
    <w:rsid w:val="00D7180D"/>
    <w:rsid w:val="00D72A9E"/>
    <w:rsid w:val="00D7357A"/>
    <w:rsid w:val="00D73C33"/>
    <w:rsid w:val="00D7464D"/>
    <w:rsid w:val="00D74C3A"/>
    <w:rsid w:val="00D75CFC"/>
    <w:rsid w:val="00D7613B"/>
    <w:rsid w:val="00D76711"/>
    <w:rsid w:val="00D8048B"/>
    <w:rsid w:val="00D81C66"/>
    <w:rsid w:val="00D8226E"/>
    <w:rsid w:val="00D84145"/>
    <w:rsid w:val="00D846E3"/>
    <w:rsid w:val="00D868E6"/>
    <w:rsid w:val="00D86E4D"/>
    <w:rsid w:val="00D87679"/>
    <w:rsid w:val="00D877B6"/>
    <w:rsid w:val="00D9236E"/>
    <w:rsid w:val="00D930C6"/>
    <w:rsid w:val="00D93A9B"/>
    <w:rsid w:val="00D95488"/>
    <w:rsid w:val="00D95CDB"/>
    <w:rsid w:val="00D967C4"/>
    <w:rsid w:val="00DA1485"/>
    <w:rsid w:val="00DA1631"/>
    <w:rsid w:val="00DA318E"/>
    <w:rsid w:val="00DA3C46"/>
    <w:rsid w:val="00DA4803"/>
    <w:rsid w:val="00DA4B12"/>
    <w:rsid w:val="00DA54ED"/>
    <w:rsid w:val="00DA5F2F"/>
    <w:rsid w:val="00DA6118"/>
    <w:rsid w:val="00DB0E3A"/>
    <w:rsid w:val="00DB3455"/>
    <w:rsid w:val="00DB6E0D"/>
    <w:rsid w:val="00DB70AB"/>
    <w:rsid w:val="00DC0112"/>
    <w:rsid w:val="00DC0CDC"/>
    <w:rsid w:val="00DC230A"/>
    <w:rsid w:val="00DC308D"/>
    <w:rsid w:val="00DC30CE"/>
    <w:rsid w:val="00DC4DC9"/>
    <w:rsid w:val="00DC72F3"/>
    <w:rsid w:val="00DC76A2"/>
    <w:rsid w:val="00DD20A6"/>
    <w:rsid w:val="00DD2106"/>
    <w:rsid w:val="00DD2B01"/>
    <w:rsid w:val="00DD2F3E"/>
    <w:rsid w:val="00DD3C52"/>
    <w:rsid w:val="00DD5E1A"/>
    <w:rsid w:val="00DD7EF8"/>
    <w:rsid w:val="00DE0898"/>
    <w:rsid w:val="00DE0D89"/>
    <w:rsid w:val="00DE0F61"/>
    <w:rsid w:val="00DE232B"/>
    <w:rsid w:val="00DE2361"/>
    <w:rsid w:val="00DE484B"/>
    <w:rsid w:val="00DE6100"/>
    <w:rsid w:val="00DE683B"/>
    <w:rsid w:val="00DF0744"/>
    <w:rsid w:val="00DF2E0E"/>
    <w:rsid w:val="00DF2E25"/>
    <w:rsid w:val="00DF3D60"/>
    <w:rsid w:val="00DF6B7D"/>
    <w:rsid w:val="00DF7A3A"/>
    <w:rsid w:val="00DF7C9D"/>
    <w:rsid w:val="00DF7DB8"/>
    <w:rsid w:val="00E0436C"/>
    <w:rsid w:val="00E04C27"/>
    <w:rsid w:val="00E053B8"/>
    <w:rsid w:val="00E05D40"/>
    <w:rsid w:val="00E0634B"/>
    <w:rsid w:val="00E066F0"/>
    <w:rsid w:val="00E066F6"/>
    <w:rsid w:val="00E06F38"/>
    <w:rsid w:val="00E0738D"/>
    <w:rsid w:val="00E10C0B"/>
    <w:rsid w:val="00E11622"/>
    <w:rsid w:val="00E1175D"/>
    <w:rsid w:val="00E11895"/>
    <w:rsid w:val="00E12F70"/>
    <w:rsid w:val="00E1386A"/>
    <w:rsid w:val="00E13FE0"/>
    <w:rsid w:val="00E14443"/>
    <w:rsid w:val="00E14AF3"/>
    <w:rsid w:val="00E159C8"/>
    <w:rsid w:val="00E15A0D"/>
    <w:rsid w:val="00E16461"/>
    <w:rsid w:val="00E16701"/>
    <w:rsid w:val="00E170B0"/>
    <w:rsid w:val="00E179EE"/>
    <w:rsid w:val="00E224B1"/>
    <w:rsid w:val="00E224D8"/>
    <w:rsid w:val="00E2342F"/>
    <w:rsid w:val="00E23846"/>
    <w:rsid w:val="00E23F5D"/>
    <w:rsid w:val="00E246D2"/>
    <w:rsid w:val="00E25B13"/>
    <w:rsid w:val="00E26428"/>
    <w:rsid w:val="00E33A06"/>
    <w:rsid w:val="00E34EBE"/>
    <w:rsid w:val="00E3747A"/>
    <w:rsid w:val="00E37F0A"/>
    <w:rsid w:val="00E40A11"/>
    <w:rsid w:val="00E4192D"/>
    <w:rsid w:val="00E438BB"/>
    <w:rsid w:val="00E44A00"/>
    <w:rsid w:val="00E44ECB"/>
    <w:rsid w:val="00E45C40"/>
    <w:rsid w:val="00E46FFC"/>
    <w:rsid w:val="00E47B61"/>
    <w:rsid w:val="00E51892"/>
    <w:rsid w:val="00E52698"/>
    <w:rsid w:val="00E526B8"/>
    <w:rsid w:val="00E52D63"/>
    <w:rsid w:val="00E52E12"/>
    <w:rsid w:val="00E52F6C"/>
    <w:rsid w:val="00E533F5"/>
    <w:rsid w:val="00E5426A"/>
    <w:rsid w:val="00E557EB"/>
    <w:rsid w:val="00E55D3B"/>
    <w:rsid w:val="00E56BD5"/>
    <w:rsid w:val="00E56C07"/>
    <w:rsid w:val="00E577E5"/>
    <w:rsid w:val="00E57F1A"/>
    <w:rsid w:val="00E60045"/>
    <w:rsid w:val="00E611B8"/>
    <w:rsid w:val="00E61897"/>
    <w:rsid w:val="00E62678"/>
    <w:rsid w:val="00E62713"/>
    <w:rsid w:val="00E63625"/>
    <w:rsid w:val="00E657C1"/>
    <w:rsid w:val="00E65865"/>
    <w:rsid w:val="00E66D4B"/>
    <w:rsid w:val="00E7192C"/>
    <w:rsid w:val="00E71CB6"/>
    <w:rsid w:val="00E732A1"/>
    <w:rsid w:val="00E73F47"/>
    <w:rsid w:val="00E75F18"/>
    <w:rsid w:val="00E76395"/>
    <w:rsid w:val="00E80ABE"/>
    <w:rsid w:val="00E80B24"/>
    <w:rsid w:val="00E80FEC"/>
    <w:rsid w:val="00E813E6"/>
    <w:rsid w:val="00E81CDD"/>
    <w:rsid w:val="00E81EC3"/>
    <w:rsid w:val="00E82CD1"/>
    <w:rsid w:val="00E84191"/>
    <w:rsid w:val="00E85824"/>
    <w:rsid w:val="00E861E1"/>
    <w:rsid w:val="00E90BF4"/>
    <w:rsid w:val="00E913C0"/>
    <w:rsid w:val="00E91A3B"/>
    <w:rsid w:val="00E92152"/>
    <w:rsid w:val="00E923DB"/>
    <w:rsid w:val="00E92BA5"/>
    <w:rsid w:val="00E9354A"/>
    <w:rsid w:val="00E936CD"/>
    <w:rsid w:val="00E93C57"/>
    <w:rsid w:val="00E93F07"/>
    <w:rsid w:val="00E9567C"/>
    <w:rsid w:val="00E95B8E"/>
    <w:rsid w:val="00E96267"/>
    <w:rsid w:val="00EA0F06"/>
    <w:rsid w:val="00EA0F22"/>
    <w:rsid w:val="00EA16FD"/>
    <w:rsid w:val="00EA3949"/>
    <w:rsid w:val="00EA4560"/>
    <w:rsid w:val="00EA706D"/>
    <w:rsid w:val="00EA7F39"/>
    <w:rsid w:val="00EB09F4"/>
    <w:rsid w:val="00EB1B78"/>
    <w:rsid w:val="00EB269D"/>
    <w:rsid w:val="00EB26BA"/>
    <w:rsid w:val="00EB39A8"/>
    <w:rsid w:val="00EB426D"/>
    <w:rsid w:val="00EB5725"/>
    <w:rsid w:val="00EB6774"/>
    <w:rsid w:val="00EB797A"/>
    <w:rsid w:val="00EC09B8"/>
    <w:rsid w:val="00EC271E"/>
    <w:rsid w:val="00ED07D3"/>
    <w:rsid w:val="00ED09B3"/>
    <w:rsid w:val="00ED1775"/>
    <w:rsid w:val="00ED21E6"/>
    <w:rsid w:val="00ED2301"/>
    <w:rsid w:val="00ED2DC5"/>
    <w:rsid w:val="00ED5441"/>
    <w:rsid w:val="00ED6C7B"/>
    <w:rsid w:val="00ED7F36"/>
    <w:rsid w:val="00EE16DA"/>
    <w:rsid w:val="00EE1E71"/>
    <w:rsid w:val="00EE2677"/>
    <w:rsid w:val="00EE59E8"/>
    <w:rsid w:val="00EE653F"/>
    <w:rsid w:val="00EE7A7A"/>
    <w:rsid w:val="00EF15FF"/>
    <w:rsid w:val="00EF31E4"/>
    <w:rsid w:val="00EF35AB"/>
    <w:rsid w:val="00EF3BB4"/>
    <w:rsid w:val="00EF3DF5"/>
    <w:rsid w:val="00EF59B0"/>
    <w:rsid w:val="00EF66DA"/>
    <w:rsid w:val="00EF68E8"/>
    <w:rsid w:val="00EF71DC"/>
    <w:rsid w:val="00EF7B91"/>
    <w:rsid w:val="00F000EE"/>
    <w:rsid w:val="00F004BA"/>
    <w:rsid w:val="00F01670"/>
    <w:rsid w:val="00F018A0"/>
    <w:rsid w:val="00F02697"/>
    <w:rsid w:val="00F02A33"/>
    <w:rsid w:val="00F04A18"/>
    <w:rsid w:val="00F04CB6"/>
    <w:rsid w:val="00F07EFE"/>
    <w:rsid w:val="00F107D8"/>
    <w:rsid w:val="00F1131B"/>
    <w:rsid w:val="00F1517B"/>
    <w:rsid w:val="00F15A24"/>
    <w:rsid w:val="00F16FB3"/>
    <w:rsid w:val="00F240ED"/>
    <w:rsid w:val="00F25290"/>
    <w:rsid w:val="00F25993"/>
    <w:rsid w:val="00F26D97"/>
    <w:rsid w:val="00F303FC"/>
    <w:rsid w:val="00F30707"/>
    <w:rsid w:val="00F30723"/>
    <w:rsid w:val="00F30922"/>
    <w:rsid w:val="00F315A2"/>
    <w:rsid w:val="00F31B3E"/>
    <w:rsid w:val="00F32EED"/>
    <w:rsid w:val="00F330ED"/>
    <w:rsid w:val="00F34440"/>
    <w:rsid w:val="00F36F10"/>
    <w:rsid w:val="00F406C9"/>
    <w:rsid w:val="00F40E10"/>
    <w:rsid w:val="00F41075"/>
    <w:rsid w:val="00F41D84"/>
    <w:rsid w:val="00F4263A"/>
    <w:rsid w:val="00F42FF0"/>
    <w:rsid w:val="00F4351A"/>
    <w:rsid w:val="00F44646"/>
    <w:rsid w:val="00F53B26"/>
    <w:rsid w:val="00F53F06"/>
    <w:rsid w:val="00F556C0"/>
    <w:rsid w:val="00F57408"/>
    <w:rsid w:val="00F60630"/>
    <w:rsid w:val="00F6143B"/>
    <w:rsid w:val="00F62507"/>
    <w:rsid w:val="00F625D1"/>
    <w:rsid w:val="00F63D38"/>
    <w:rsid w:val="00F64263"/>
    <w:rsid w:val="00F65310"/>
    <w:rsid w:val="00F660E4"/>
    <w:rsid w:val="00F674CF"/>
    <w:rsid w:val="00F7613C"/>
    <w:rsid w:val="00F76477"/>
    <w:rsid w:val="00F764F2"/>
    <w:rsid w:val="00F76965"/>
    <w:rsid w:val="00F77923"/>
    <w:rsid w:val="00F822BC"/>
    <w:rsid w:val="00F83C47"/>
    <w:rsid w:val="00F83C9B"/>
    <w:rsid w:val="00F84B55"/>
    <w:rsid w:val="00F86450"/>
    <w:rsid w:val="00F86FC1"/>
    <w:rsid w:val="00F871E4"/>
    <w:rsid w:val="00F875D0"/>
    <w:rsid w:val="00F876EA"/>
    <w:rsid w:val="00F878D3"/>
    <w:rsid w:val="00F87F87"/>
    <w:rsid w:val="00F9051E"/>
    <w:rsid w:val="00F922A6"/>
    <w:rsid w:val="00F9296E"/>
    <w:rsid w:val="00F9298B"/>
    <w:rsid w:val="00F929AB"/>
    <w:rsid w:val="00F9468E"/>
    <w:rsid w:val="00F94C0A"/>
    <w:rsid w:val="00F9538A"/>
    <w:rsid w:val="00F96295"/>
    <w:rsid w:val="00F9696E"/>
    <w:rsid w:val="00F97E2B"/>
    <w:rsid w:val="00F97FC4"/>
    <w:rsid w:val="00FA26BC"/>
    <w:rsid w:val="00FA330C"/>
    <w:rsid w:val="00FA3851"/>
    <w:rsid w:val="00FA3A8F"/>
    <w:rsid w:val="00FA3F5C"/>
    <w:rsid w:val="00FA45CF"/>
    <w:rsid w:val="00FA615D"/>
    <w:rsid w:val="00FA6F0C"/>
    <w:rsid w:val="00FB1118"/>
    <w:rsid w:val="00FB18DE"/>
    <w:rsid w:val="00FB230A"/>
    <w:rsid w:val="00FB29AE"/>
    <w:rsid w:val="00FB2AC0"/>
    <w:rsid w:val="00FB3C0B"/>
    <w:rsid w:val="00FB4474"/>
    <w:rsid w:val="00FB4BFD"/>
    <w:rsid w:val="00FB5F37"/>
    <w:rsid w:val="00FB7B6C"/>
    <w:rsid w:val="00FC01D1"/>
    <w:rsid w:val="00FC1797"/>
    <w:rsid w:val="00FC21B6"/>
    <w:rsid w:val="00FC3404"/>
    <w:rsid w:val="00FC50A6"/>
    <w:rsid w:val="00FC6143"/>
    <w:rsid w:val="00FC73AE"/>
    <w:rsid w:val="00FD0222"/>
    <w:rsid w:val="00FD1344"/>
    <w:rsid w:val="00FD59D1"/>
    <w:rsid w:val="00FE0DC1"/>
    <w:rsid w:val="00FE254B"/>
    <w:rsid w:val="00FE259D"/>
    <w:rsid w:val="00FE359E"/>
    <w:rsid w:val="00FE3D49"/>
    <w:rsid w:val="00FE7DF2"/>
    <w:rsid w:val="00FE7E84"/>
    <w:rsid w:val="00FF1328"/>
    <w:rsid w:val="00FF3D23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8DA33CC"/>
  <w15:docId w15:val="{44C24C12-6E30-4128-865F-786205CE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A69C5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10">
    <w:name w:val="heading 1"/>
    <w:aliases w:val="h1,Heading U,H1,H11,Œ©o‚µ 1,?co??E 1,?co?ƒÊ 1,뙥,?c,?,Œ,Œ©,o‚µ 1,Heading,Headnum 1,Titre 11,t1.T1.Titre 1,t1,Contrat 1,chapitre,Œ...,Titre Partie,?co?ƒÊ,Œ©_o‚µ 1,?c_o??E 1,Titre 1,o‚µ 1...,µ 2 +...,µ 2,título 1,DO NOT USE_h1,Hea..."/>
    <w:basedOn w:val="a1"/>
    <w:next w:val="a1"/>
    <w:link w:val="1Char"/>
    <w:qFormat/>
    <w:rsid w:val="00F41D84"/>
    <w:pPr>
      <w:keepNext/>
      <w:numPr>
        <w:numId w:val="1"/>
      </w:numPr>
      <w:tabs>
        <w:tab w:val="left" w:pos="400"/>
        <w:tab w:val="left" w:pos="560"/>
      </w:tabs>
      <w:suppressAutoHyphens/>
      <w:spacing w:before="270" w:line="270" w:lineRule="exact"/>
      <w:jc w:val="left"/>
      <w:outlineLvl w:val="0"/>
    </w:pPr>
    <w:rPr>
      <w:b/>
      <w:sz w:val="24"/>
    </w:rPr>
  </w:style>
  <w:style w:type="paragraph" w:styleId="20">
    <w:name w:val="heading 2"/>
    <w:aliases w:val="h2,H2,H21,Œ©o‚µ 2,?co??E 2,?co?ƒÊ 2,뙥2,?c1,?2,Œ1,Œ©1,Titre 2,Œ©_o‚µ 2,Œ2,Œ©2,?c_o??E 2,2,Header 2,2nd level,DO NOT USE_h2,...,Œ©_o...,©1,título 2"/>
    <w:basedOn w:val="10"/>
    <w:next w:val="a1"/>
    <w:link w:val="2Char"/>
    <w:qFormat/>
    <w:pPr>
      <w:numPr>
        <w:ilvl w:val="1"/>
        <w:numId w:val="2"/>
      </w:numPr>
      <w:tabs>
        <w:tab w:val="clear" w:pos="400"/>
        <w:tab w:val="clear" w:pos="560"/>
        <w:tab w:val="left" w:pos="540"/>
        <w:tab w:val="left" w:pos="700"/>
      </w:tabs>
      <w:spacing w:before="60" w:line="250" w:lineRule="exact"/>
      <w:outlineLvl w:val="1"/>
    </w:pPr>
    <w:rPr>
      <w:sz w:val="22"/>
    </w:rPr>
  </w:style>
  <w:style w:type="paragraph" w:styleId="30">
    <w:name w:val="heading 3"/>
    <w:aliases w:val="h3,H3,H31,Titre 3,Heading 3 Char,Org Heading 1"/>
    <w:basedOn w:val="10"/>
    <w:next w:val="a1"/>
    <w:link w:val="3Char"/>
    <w:qFormat/>
    <w:pPr>
      <w:numPr>
        <w:ilvl w:val="2"/>
        <w:numId w:val="3"/>
      </w:numPr>
      <w:tabs>
        <w:tab w:val="clear" w:pos="400"/>
        <w:tab w:val="clear" w:pos="560"/>
        <w:tab w:val="left" w:pos="660"/>
        <w:tab w:val="left" w:pos="880"/>
      </w:tabs>
      <w:spacing w:before="60" w:line="230" w:lineRule="exact"/>
      <w:outlineLvl w:val="2"/>
    </w:pPr>
    <w:rPr>
      <w:sz w:val="20"/>
    </w:rPr>
  </w:style>
  <w:style w:type="paragraph" w:styleId="40">
    <w:name w:val="heading 4"/>
    <w:aliases w:val="h4,H4,H41,0.1.1.1 Titre 4 + Left:  0&quot;,First line:  0&quot;,0.1.1...,0.1.1.1 Titre 4,Titre 4,Heading 4 Char,Heading 4 Char1 Char,Heading 4 Char Char Char,Org Heading 2"/>
    <w:basedOn w:val="30"/>
    <w:next w:val="a1"/>
    <w:link w:val="4Char"/>
    <w:qFormat/>
    <w:rsid w:val="0066786C"/>
    <w:pPr>
      <w:numPr>
        <w:ilvl w:val="3"/>
        <w:numId w:val="4"/>
      </w:numPr>
      <w:tabs>
        <w:tab w:val="clear" w:pos="660"/>
        <w:tab w:val="clear" w:pos="880"/>
        <w:tab w:val="left" w:pos="940"/>
        <w:tab w:val="left" w:pos="1140"/>
        <w:tab w:val="left" w:pos="1360"/>
      </w:tabs>
      <w:outlineLvl w:val="3"/>
    </w:pPr>
  </w:style>
  <w:style w:type="paragraph" w:styleId="50">
    <w:name w:val="heading 5"/>
    <w:aliases w:val="h5,H5,H51,Titre 5,DO NOT USE_h5"/>
    <w:basedOn w:val="40"/>
    <w:next w:val="a1"/>
    <w:link w:val="5Char"/>
    <w:qFormat/>
    <w:pPr>
      <w:numPr>
        <w:ilvl w:val="4"/>
        <w:numId w:val="5"/>
      </w:numPr>
      <w:tabs>
        <w:tab w:val="clear" w:pos="940"/>
        <w:tab w:val="clear" w:pos="1140"/>
        <w:tab w:val="clear" w:pos="1360"/>
      </w:tabs>
      <w:outlineLvl w:val="4"/>
    </w:pPr>
  </w:style>
  <w:style w:type="paragraph" w:styleId="6">
    <w:name w:val="heading 6"/>
    <w:aliases w:val="h6,H6,H61,Titre 6"/>
    <w:basedOn w:val="50"/>
    <w:next w:val="a1"/>
    <w:link w:val="6Char"/>
    <w:qFormat/>
    <w:pPr>
      <w:numPr>
        <w:ilvl w:val="5"/>
        <w:numId w:val="6"/>
      </w:numPr>
      <w:outlineLvl w:val="5"/>
    </w:pPr>
  </w:style>
  <w:style w:type="paragraph" w:styleId="7">
    <w:name w:val="heading 7"/>
    <w:aliases w:val="h7"/>
    <w:basedOn w:val="6"/>
    <w:next w:val="a1"/>
    <w:link w:val="7Char"/>
    <w:qFormat/>
    <w:pPr>
      <w:numPr>
        <w:ilvl w:val="6"/>
        <w:numId w:val="8"/>
      </w:numPr>
      <w:outlineLvl w:val="6"/>
    </w:pPr>
  </w:style>
  <w:style w:type="paragraph" w:styleId="8">
    <w:name w:val="heading 8"/>
    <w:aliases w:val="h8"/>
    <w:basedOn w:val="6"/>
    <w:next w:val="a1"/>
    <w:qFormat/>
    <w:pPr>
      <w:numPr>
        <w:ilvl w:val="7"/>
        <w:numId w:val="9"/>
      </w:numPr>
      <w:outlineLvl w:val="7"/>
    </w:pPr>
  </w:style>
  <w:style w:type="paragraph" w:styleId="9">
    <w:name w:val="heading 9"/>
    <w:aliases w:val="h9"/>
    <w:basedOn w:val="6"/>
    <w:next w:val="a1"/>
    <w:qFormat/>
    <w:pPr>
      <w:numPr>
        <w:ilvl w:val="8"/>
        <w:numId w:val="10"/>
      </w:numPr>
      <w:outlineLvl w:val="8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a2">
    <w:name w:val="a2"/>
    <w:basedOn w:val="20"/>
    <w:next w:val="a1"/>
    <w:pPr>
      <w:numPr>
        <w:numId w:val="17"/>
      </w:numPr>
      <w:tabs>
        <w:tab w:val="clear" w:pos="540"/>
        <w:tab w:val="clear" w:pos="700"/>
        <w:tab w:val="left" w:pos="500"/>
        <w:tab w:val="left" w:pos="720"/>
      </w:tabs>
      <w:spacing w:before="270" w:line="270" w:lineRule="exact"/>
    </w:pPr>
    <w:rPr>
      <w:sz w:val="24"/>
    </w:rPr>
  </w:style>
  <w:style w:type="paragraph" w:customStyle="1" w:styleId="a3">
    <w:name w:val="a3"/>
    <w:basedOn w:val="30"/>
    <w:next w:val="a1"/>
    <w:pPr>
      <w:numPr>
        <w:numId w:val="17"/>
      </w:numPr>
      <w:tabs>
        <w:tab w:val="clear" w:pos="660"/>
        <w:tab w:val="left" w:pos="640"/>
      </w:tabs>
      <w:spacing w:line="250" w:lineRule="exact"/>
    </w:pPr>
    <w:rPr>
      <w:sz w:val="22"/>
    </w:rPr>
  </w:style>
  <w:style w:type="paragraph" w:customStyle="1" w:styleId="a4">
    <w:name w:val="a4"/>
    <w:basedOn w:val="40"/>
    <w:next w:val="a1"/>
    <w:pPr>
      <w:numPr>
        <w:numId w:val="17"/>
      </w:numPr>
      <w:tabs>
        <w:tab w:val="clear" w:pos="940"/>
        <w:tab w:val="clear" w:pos="1140"/>
        <w:tab w:val="clear" w:pos="1360"/>
        <w:tab w:val="left" w:pos="880"/>
      </w:tabs>
    </w:pPr>
  </w:style>
  <w:style w:type="paragraph" w:customStyle="1" w:styleId="a5">
    <w:name w:val="a5"/>
    <w:basedOn w:val="50"/>
    <w:next w:val="a1"/>
    <w:pPr>
      <w:numPr>
        <w:numId w:val="17"/>
      </w:numPr>
      <w:tabs>
        <w:tab w:val="left" w:pos="1140"/>
        <w:tab w:val="left" w:pos="1360"/>
      </w:tabs>
    </w:pPr>
  </w:style>
  <w:style w:type="paragraph" w:customStyle="1" w:styleId="a6">
    <w:name w:val="a6"/>
    <w:basedOn w:val="6"/>
    <w:next w:val="a1"/>
    <w:pPr>
      <w:numPr>
        <w:numId w:val="17"/>
      </w:numPr>
      <w:tabs>
        <w:tab w:val="left" w:pos="1140"/>
        <w:tab w:val="left" w:pos="1360"/>
      </w:tabs>
    </w:pPr>
  </w:style>
  <w:style w:type="paragraph" w:customStyle="1" w:styleId="ANNEX">
    <w:name w:val="ANNEX"/>
    <w:basedOn w:val="a1"/>
    <w:next w:val="a1"/>
    <w:pPr>
      <w:keepNext/>
      <w:pageBreakBefore/>
      <w:numPr>
        <w:numId w:val="17"/>
      </w:numPr>
      <w:spacing w:after="760" w:line="310" w:lineRule="exact"/>
      <w:jc w:val="center"/>
      <w:outlineLvl w:val="0"/>
    </w:pPr>
    <w:rPr>
      <w:b/>
      <w:sz w:val="28"/>
    </w:rPr>
  </w:style>
  <w:style w:type="paragraph" w:customStyle="1" w:styleId="ANNEXN">
    <w:name w:val="ANNEXN"/>
    <w:basedOn w:val="ANNEX"/>
    <w:next w:val="a1"/>
    <w:pPr>
      <w:numPr>
        <w:numId w:val="19"/>
      </w:numPr>
    </w:pPr>
  </w:style>
  <w:style w:type="paragraph" w:customStyle="1" w:styleId="ANNEXZ">
    <w:name w:val="ANNEXZ"/>
    <w:basedOn w:val="ANNEX"/>
    <w:next w:val="a1"/>
    <w:pPr>
      <w:numPr>
        <w:numId w:val="18"/>
      </w:numPr>
    </w:pPr>
  </w:style>
  <w:style w:type="paragraph" w:customStyle="1" w:styleId="1">
    <w:name w:val="참고 문헌1"/>
    <w:basedOn w:val="a1"/>
    <w:pPr>
      <w:numPr>
        <w:numId w:val="7"/>
      </w:numPr>
      <w:tabs>
        <w:tab w:val="clear" w:pos="360"/>
        <w:tab w:val="left" w:pos="660"/>
      </w:tabs>
      <w:ind w:left="660" w:hanging="660"/>
    </w:pPr>
  </w:style>
  <w:style w:type="paragraph" w:styleId="aa">
    <w:name w:val="Block Text"/>
    <w:basedOn w:val="a1"/>
    <w:pPr>
      <w:spacing w:after="120"/>
      <w:ind w:left="1440" w:right="1440"/>
    </w:pPr>
  </w:style>
  <w:style w:type="paragraph" w:styleId="ab">
    <w:name w:val="caption"/>
    <w:basedOn w:val="a1"/>
    <w:next w:val="a1"/>
    <w:qFormat/>
    <w:pPr>
      <w:spacing w:before="120" w:after="120"/>
    </w:pPr>
    <w:rPr>
      <w:b/>
    </w:rPr>
  </w:style>
  <w:style w:type="character" w:styleId="ac">
    <w:name w:val="annotation reference"/>
    <w:semiHidden/>
    <w:rPr>
      <w:noProof w:val="0"/>
      <w:sz w:val="16"/>
      <w:lang w:val="fr-FR"/>
    </w:rPr>
  </w:style>
  <w:style w:type="paragraph" w:styleId="ad">
    <w:name w:val="annotation text"/>
    <w:basedOn w:val="a1"/>
    <w:semiHidden/>
  </w:style>
  <w:style w:type="paragraph" w:customStyle="1" w:styleId="Definition">
    <w:name w:val="Definition"/>
    <w:basedOn w:val="a1"/>
    <w:next w:val="a1"/>
  </w:style>
  <w:style w:type="character" w:customStyle="1" w:styleId="Defterms">
    <w:name w:val="Defterms"/>
    <w:rPr>
      <w:noProof w:val="0"/>
      <w:color w:val="auto"/>
      <w:lang w:val="fr-FR"/>
    </w:rPr>
  </w:style>
  <w:style w:type="paragraph" w:customStyle="1" w:styleId="dl">
    <w:name w:val="dl"/>
    <w:basedOn w:val="a1"/>
    <w:pPr>
      <w:ind w:left="800" w:hanging="400"/>
    </w:pPr>
  </w:style>
  <w:style w:type="paragraph" w:styleId="ae">
    <w:name w:val="Document Map"/>
    <w:basedOn w:val="a1"/>
    <w:semiHidden/>
    <w:pPr>
      <w:shd w:val="clear" w:color="auto" w:fill="000080"/>
    </w:pPr>
    <w:rPr>
      <w:rFonts w:ascii="Tahoma" w:hAnsi="Tahoma"/>
    </w:rPr>
  </w:style>
  <w:style w:type="character" w:styleId="af">
    <w:name w:val="Emphasis"/>
    <w:qFormat/>
    <w:rPr>
      <w:i/>
      <w:noProof w:val="0"/>
      <w:lang w:val="fr-FR"/>
    </w:rPr>
  </w:style>
  <w:style w:type="character" w:styleId="af0">
    <w:name w:val="endnote reference"/>
    <w:semiHidden/>
    <w:rPr>
      <w:noProof w:val="0"/>
      <w:vertAlign w:val="superscript"/>
      <w:lang w:val="fr-FR"/>
    </w:rPr>
  </w:style>
  <w:style w:type="paragraph" w:styleId="af1">
    <w:name w:val="endnote text"/>
    <w:basedOn w:val="a1"/>
    <w:semiHidden/>
  </w:style>
  <w:style w:type="paragraph" w:customStyle="1" w:styleId="Example">
    <w:name w:val="Example"/>
    <w:basedOn w:val="a1"/>
    <w:next w:val="a1"/>
    <w:pPr>
      <w:tabs>
        <w:tab w:val="left" w:pos="1360"/>
      </w:tabs>
      <w:spacing w:line="210" w:lineRule="atLeast"/>
    </w:pPr>
    <w:rPr>
      <w:sz w:val="18"/>
    </w:rPr>
  </w:style>
  <w:style w:type="character" w:customStyle="1" w:styleId="ExtXref">
    <w:name w:val="ExtXref"/>
    <w:rPr>
      <w:noProof w:val="0"/>
      <w:color w:val="auto"/>
      <w:lang w:val="fr-FR"/>
    </w:rPr>
  </w:style>
  <w:style w:type="paragraph" w:customStyle="1" w:styleId="Figurefootnote">
    <w:name w:val="Figure footnote"/>
    <w:basedOn w:val="a1"/>
    <w:pPr>
      <w:keepNext/>
      <w:tabs>
        <w:tab w:val="left" w:pos="340"/>
      </w:tabs>
      <w:spacing w:after="60" w:line="210" w:lineRule="atLeast"/>
    </w:pPr>
    <w:rPr>
      <w:sz w:val="18"/>
    </w:rPr>
  </w:style>
  <w:style w:type="paragraph" w:customStyle="1" w:styleId="Figuretitle">
    <w:name w:val="Figure title"/>
    <w:basedOn w:val="a1"/>
    <w:next w:val="a1"/>
    <w:pPr>
      <w:suppressAutoHyphens/>
      <w:spacing w:before="220" w:after="220"/>
      <w:jc w:val="center"/>
    </w:pPr>
    <w:rPr>
      <w:b/>
    </w:rPr>
  </w:style>
  <w:style w:type="paragraph" w:styleId="af2">
    <w:name w:val="footer"/>
    <w:basedOn w:val="a1"/>
    <w:link w:val="Char"/>
    <w:uiPriority w:val="99"/>
    <w:pPr>
      <w:spacing w:after="0" w:line="220" w:lineRule="exact"/>
    </w:pPr>
  </w:style>
  <w:style w:type="character" w:styleId="af3">
    <w:name w:val="footnote reference"/>
    <w:aliases w:val="Appel note de bas de p"/>
    <w:semiHidden/>
    <w:rPr>
      <w:noProof/>
      <w:position w:val="6"/>
      <w:sz w:val="16"/>
      <w:vertAlign w:val="baseline"/>
      <w:lang w:val="fr-FR"/>
    </w:rPr>
  </w:style>
  <w:style w:type="paragraph" w:styleId="af4">
    <w:name w:val="footnote text"/>
    <w:basedOn w:val="a1"/>
    <w:semiHidden/>
    <w:pPr>
      <w:tabs>
        <w:tab w:val="left" w:pos="340"/>
      </w:tabs>
      <w:spacing w:after="120" w:line="210" w:lineRule="atLeast"/>
    </w:pPr>
    <w:rPr>
      <w:sz w:val="18"/>
    </w:rPr>
  </w:style>
  <w:style w:type="paragraph" w:customStyle="1" w:styleId="Foreword">
    <w:name w:val="Foreword"/>
    <w:basedOn w:val="a1"/>
    <w:next w:val="a1"/>
    <w:rPr>
      <w:color w:val="0000FF"/>
    </w:rPr>
  </w:style>
  <w:style w:type="paragraph" w:customStyle="1" w:styleId="Formula">
    <w:name w:val="Formula"/>
    <w:basedOn w:val="a1"/>
    <w:next w:val="a1"/>
    <w:pPr>
      <w:tabs>
        <w:tab w:val="right" w:pos="9752"/>
      </w:tabs>
      <w:spacing w:after="220"/>
      <w:ind w:left="403"/>
      <w:jc w:val="left"/>
    </w:pPr>
  </w:style>
  <w:style w:type="paragraph" w:styleId="af5">
    <w:name w:val="header"/>
    <w:aliases w:val="h"/>
    <w:basedOn w:val="a1"/>
    <w:link w:val="Char0"/>
    <w:pPr>
      <w:spacing w:after="740" w:line="220" w:lineRule="exact"/>
    </w:pPr>
    <w:rPr>
      <w:b/>
      <w:sz w:val="22"/>
    </w:rPr>
  </w:style>
  <w:style w:type="paragraph" w:styleId="11">
    <w:name w:val="index 1"/>
    <w:basedOn w:val="a1"/>
    <w:semiHidden/>
    <w:pPr>
      <w:spacing w:after="0" w:line="210" w:lineRule="atLeast"/>
      <w:ind w:left="142" w:hanging="142"/>
      <w:jc w:val="left"/>
    </w:pPr>
    <w:rPr>
      <w:b/>
      <w:sz w:val="18"/>
    </w:rPr>
  </w:style>
  <w:style w:type="paragraph" w:styleId="21">
    <w:name w:val="index 2"/>
    <w:basedOn w:val="a1"/>
    <w:next w:val="a1"/>
    <w:autoRedefine/>
    <w:semiHidden/>
    <w:pPr>
      <w:spacing w:line="210" w:lineRule="atLeast"/>
      <w:ind w:left="600" w:hanging="200"/>
    </w:pPr>
    <w:rPr>
      <w:b/>
      <w:sz w:val="18"/>
    </w:rPr>
  </w:style>
  <w:style w:type="paragraph" w:styleId="31">
    <w:name w:val="index 3"/>
    <w:basedOn w:val="a1"/>
    <w:next w:val="a1"/>
    <w:autoRedefine/>
    <w:semiHidden/>
    <w:pPr>
      <w:spacing w:line="220" w:lineRule="atLeast"/>
      <w:ind w:left="600" w:hanging="200"/>
    </w:pPr>
    <w:rPr>
      <w:b/>
    </w:rPr>
  </w:style>
  <w:style w:type="paragraph" w:styleId="41">
    <w:name w:val="index 4"/>
    <w:basedOn w:val="a1"/>
    <w:next w:val="a1"/>
    <w:autoRedefine/>
    <w:semiHidden/>
    <w:pPr>
      <w:spacing w:line="220" w:lineRule="atLeast"/>
      <w:ind w:left="800" w:hanging="200"/>
    </w:pPr>
    <w:rPr>
      <w:b/>
    </w:rPr>
  </w:style>
  <w:style w:type="paragraph" w:styleId="51">
    <w:name w:val="index 5"/>
    <w:basedOn w:val="a1"/>
    <w:next w:val="a1"/>
    <w:autoRedefine/>
    <w:semiHidden/>
    <w:pPr>
      <w:spacing w:line="220" w:lineRule="atLeast"/>
      <w:ind w:left="1000" w:hanging="200"/>
    </w:pPr>
    <w:rPr>
      <w:b/>
    </w:rPr>
  </w:style>
  <w:style w:type="paragraph" w:styleId="60">
    <w:name w:val="index 6"/>
    <w:basedOn w:val="a1"/>
    <w:next w:val="a1"/>
    <w:autoRedefine/>
    <w:semiHidden/>
    <w:pPr>
      <w:spacing w:line="220" w:lineRule="atLeast"/>
      <w:ind w:left="1200" w:hanging="200"/>
    </w:pPr>
    <w:rPr>
      <w:b/>
    </w:rPr>
  </w:style>
  <w:style w:type="paragraph" w:styleId="70">
    <w:name w:val="index 7"/>
    <w:basedOn w:val="a1"/>
    <w:next w:val="a1"/>
    <w:autoRedefine/>
    <w:semiHidden/>
    <w:pPr>
      <w:spacing w:line="220" w:lineRule="atLeast"/>
      <w:ind w:left="1400" w:hanging="200"/>
    </w:pPr>
    <w:rPr>
      <w:b/>
    </w:rPr>
  </w:style>
  <w:style w:type="paragraph" w:styleId="80">
    <w:name w:val="index 8"/>
    <w:basedOn w:val="a1"/>
    <w:next w:val="a1"/>
    <w:autoRedefine/>
    <w:semiHidden/>
    <w:pPr>
      <w:spacing w:line="220" w:lineRule="atLeast"/>
      <w:ind w:left="1600" w:hanging="200"/>
    </w:pPr>
    <w:rPr>
      <w:b/>
    </w:rPr>
  </w:style>
  <w:style w:type="paragraph" w:styleId="90">
    <w:name w:val="index 9"/>
    <w:basedOn w:val="a1"/>
    <w:next w:val="a1"/>
    <w:autoRedefine/>
    <w:semiHidden/>
    <w:pPr>
      <w:spacing w:line="220" w:lineRule="atLeast"/>
      <w:ind w:left="1800" w:hanging="200"/>
    </w:pPr>
    <w:rPr>
      <w:b/>
    </w:rPr>
  </w:style>
  <w:style w:type="paragraph" w:styleId="af6">
    <w:name w:val="index heading"/>
    <w:basedOn w:val="a1"/>
    <w:next w:val="11"/>
    <w:semiHidden/>
    <w:pPr>
      <w:keepNext/>
      <w:spacing w:before="400" w:after="210"/>
      <w:jc w:val="center"/>
    </w:pPr>
  </w:style>
  <w:style w:type="paragraph" w:customStyle="1" w:styleId="Introduction">
    <w:name w:val="Introduction"/>
    <w:basedOn w:val="a1"/>
    <w:next w:val="a1"/>
    <w:pPr>
      <w:keepNext/>
      <w:pageBreakBefore/>
      <w:tabs>
        <w:tab w:val="left" w:pos="400"/>
      </w:tabs>
      <w:suppressAutoHyphens/>
      <w:spacing w:before="960" w:after="310" w:line="310" w:lineRule="exact"/>
      <w:jc w:val="left"/>
    </w:pPr>
    <w:rPr>
      <w:b/>
      <w:sz w:val="28"/>
    </w:rPr>
  </w:style>
  <w:style w:type="paragraph" w:styleId="af7">
    <w:name w:val="List"/>
    <w:basedOn w:val="a1"/>
    <w:pPr>
      <w:ind w:left="283" w:hanging="283"/>
    </w:pPr>
  </w:style>
  <w:style w:type="paragraph" w:styleId="22">
    <w:name w:val="List 2"/>
    <w:basedOn w:val="a1"/>
    <w:pPr>
      <w:ind w:left="566" w:hanging="283"/>
    </w:pPr>
  </w:style>
  <w:style w:type="paragraph" w:styleId="32">
    <w:name w:val="List 3"/>
    <w:basedOn w:val="a1"/>
    <w:pPr>
      <w:ind w:left="849" w:hanging="283"/>
    </w:pPr>
  </w:style>
  <w:style w:type="paragraph" w:styleId="42">
    <w:name w:val="List 4"/>
    <w:basedOn w:val="a1"/>
    <w:pPr>
      <w:ind w:left="1132" w:hanging="283"/>
    </w:pPr>
  </w:style>
  <w:style w:type="paragraph" w:styleId="52">
    <w:name w:val="List 5"/>
    <w:basedOn w:val="a1"/>
    <w:pPr>
      <w:ind w:left="1415" w:hanging="283"/>
    </w:pPr>
  </w:style>
  <w:style w:type="paragraph" w:styleId="a">
    <w:name w:val="List Bullet"/>
    <w:aliases w:val="UL"/>
    <w:basedOn w:val="a1"/>
    <w:link w:val="Char1"/>
    <w:autoRedefine/>
    <w:pPr>
      <w:numPr>
        <w:numId w:val="11"/>
      </w:numPr>
    </w:pPr>
  </w:style>
  <w:style w:type="paragraph" w:styleId="2">
    <w:name w:val="List Bullet 2"/>
    <w:basedOn w:val="a1"/>
    <w:autoRedefine/>
    <w:pPr>
      <w:numPr>
        <w:numId w:val="12"/>
      </w:numPr>
    </w:pPr>
  </w:style>
  <w:style w:type="paragraph" w:styleId="3">
    <w:name w:val="List Bullet 3"/>
    <w:basedOn w:val="a1"/>
    <w:autoRedefine/>
    <w:pPr>
      <w:numPr>
        <w:numId w:val="13"/>
      </w:numPr>
    </w:pPr>
  </w:style>
  <w:style w:type="paragraph" w:styleId="4">
    <w:name w:val="List Bullet 4"/>
    <w:basedOn w:val="a1"/>
    <w:autoRedefine/>
    <w:pPr>
      <w:numPr>
        <w:numId w:val="14"/>
      </w:numPr>
    </w:pPr>
  </w:style>
  <w:style w:type="paragraph" w:styleId="5">
    <w:name w:val="List Bullet 5"/>
    <w:basedOn w:val="a1"/>
    <w:autoRedefine/>
    <w:pPr>
      <w:numPr>
        <w:numId w:val="15"/>
      </w:numPr>
    </w:pPr>
  </w:style>
  <w:style w:type="paragraph" w:styleId="a0">
    <w:name w:val="List Continue"/>
    <w:aliases w:val="list-1,list 1"/>
    <w:basedOn w:val="a1"/>
    <w:pPr>
      <w:numPr>
        <w:numId w:val="16"/>
      </w:numPr>
      <w:tabs>
        <w:tab w:val="left" w:pos="400"/>
      </w:tabs>
    </w:pPr>
  </w:style>
  <w:style w:type="paragraph" w:styleId="af8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 w:line="230" w:lineRule="atLeast"/>
      <w:jc w:val="both"/>
    </w:pPr>
    <w:rPr>
      <w:rFonts w:ascii="Courier New" w:hAnsi="Courier New"/>
      <w:lang w:val="en-GB" w:eastAsia="ja-JP"/>
    </w:rPr>
  </w:style>
  <w:style w:type="paragraph" w:styleId="af9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customStyle="1" w:styleId="MSDNFR">
    <w:name w:val="MSDNFR"/>
    <w:basedOn w:val="a1"/>
    <w:next w:val="a1"/>
    <w:pPr>
      <w:spacing w:line="220" w:lineRule="atLeast"/>
    </w:pPr>
    <w:rPr>
      <w:color w:val="0000FF"/>
    </w:rPr>
  </w:style>
  <w:style w:type="paragraph" w:customStyle="1" w:styleId="na2">
    <w:name w:val="na2"/>
    <w:basedOn w:val="a2"/>
    <w:next w:val="a1"/>
    <w:pPr>
      <w:numPr>
        <w:numId w:val="19"/>
      </w:numPr>
    </w:pPr>
  </w:style>
  <w:style w:type="paragraph" w:customStyle="1" w:styleId="na3">
    <w:name w:val="na3"/>
    <w:basedOn w:val="a3"/>
    <w:next w:val="a1"/>
    <w:pPr>
      <w:numPr>
        <w:numId w:val="19"/>
      </w:numPr>
    </w:pPr>
  </w:style>
  <w:style w:type="paragraph" w:customStyle="1" w:styleId="na4">
    <w:name w:val="na4"/>
    <w:basedOn w:val="a4"/>
    <w:next w:val="a1"/>
    <w:pPr>
      <w:numPr>
        <w:numId w:val="19"/>
      </w:numPr>
      <w:tabs>
        <w:tab w:val="left" w:pos="1060"/>
      </w:tabs>
    </w:pPr>
  </w:style>
  <w:style w:type="paragraph" w:customStyle="1" w:styleId="na5">
    <w:name w:val="na5"/>
    <w:basedOn w:val="a5"/>
    <w:next w:val="a1"/>
    <w:pPr>
      <w:numPr>
        <w:numId w:val="19"/>
      </w:numPr>
    </w:pPr>
  </w:style>
  <w:style w:type="paragraph" w:customStyle="1" w:styleId="na6">
    <w:name w:val="na6"/>
    <w:basedOn w:val="a6"/>
    <w:next w:val="a1"/>
    <w:pPr>
      <w:numPr>
        <w:numId w:val="19"/>
      </w:numPr>
    </w:pPr>
  </w:style>
  <w:style w:type="paragraph" w:styleId="afa">
    <w:name w:val="Normal Indent"/>
    <w:basedOn w:val="a1"/>
    <w:pPr>
      <w:ind w:left="708"/>
    </w:pPr>
  </w:style>
  <w:style w:type="paragraph" w:customStyle="1" w:styleId="Note">
    <w:name w:val="Note"/>
    <w:basedOn w:val="a1"/>
    <w:next w:val="a1"/>
    <w:pPr>
      <w:tabs>
        <w:tab w:val="left" w:pos="960"/>
      </w:tabs>
      <w:spacing w:line="210" w:lineRule="atLeast"/>
    </w:pPr>
    <w:rPr>
      <w:sz w:val="18"/>
    </w:rPr>
  </w:style>
  <w:style w:type="paragraph" w:customStyle="1" w:styleId="p2">
    <w:name w:val="p2"/>
    <w:basedOn w:val="a1"/>
    <w:next w:val="a1"/>
    <w:pPr>
      <w:tabs>
        <w:tab w:val="left" w:pos="560"/>
      </w:tabs>
    </w:pPr>
  </w:style>
  <w:style w:type="paragraph" w:customStyle="1" w:styleId="p3">
    <w:name w:val="p3"/>
    <w:basedOn w:val="a1"/>
    <w:next w:val="a1"/>
    <w:pPr>
      <w:tabs>
        <w:tab w:val="left" w:pos="720"/>
      </w:tabs>
    </w:pPr>
  </w:style>
  <w:style w:type="paragraph" w:customStyle="1" w:styleId="p4">
    <w:name w:val="p4"/>
    <w:basedOn w:val="a1"/>
    <w:next w:val="a1"/>
    <w:pPr>
      <w:tabs>
        <w:tab w:val="left" w:pos="1100"/>
      </w:tabs>
    </w:pPr>
  </w:style>
  <w:style w:type="paragraph" w:customStyle="1" w:styleId="p5">
    <w:name w:val="p5"/>
    <w:basedOn w:val="a1"/>
    <w:next w:val="a1"/>
    <w:pPr>
      <w:tabs>
        <w:tab w:val="left" w:pos="1100"/>
      </w:tabs>
    </w:pPr>
  </w:style>
  <w:style w:type="paragraph" w:customStyle="1" w:styleId="p6">
    <w:name w:val="p6"/>
    <w:basedOn w:val="a1"/>
    <w:next w:val="a1"/>
    <w:pPr>
      <w:tabs>
        <w:tab w:val="left" w:pos="1440"/>
      </w:tabs>
    </w:pPr>
  </w:style>
  <w:style w:type="character" w:styleId="afb">
    <w:name w:val="page number"/>
    <w:rPr>
      <w:noProof w:val="0"/>
      <w:lang w:val="fr-FR"/>
    </w:rPr>
  </w:style>
  <w:style w:type="paragraph" w:customStyle="1" w:styleId="RefNorm">
    <w:name w:val="RefNorm"/>
    <w:basedOn w:val="a1"/>
    <w:next w:val="a1"/>
  </w:style>
  <w:style w:type="paragraph" w:customStyle="1" w:styleId="Special">
    <w:name w:val="Special"/>
    <w:basedOn w:val="a1"/>
    <w:next w:val="a1"/>
  </w:style>
  <w:style w:type="character" w:styleId="afc">
    <w:name w:val="Strong"/>
    <w:qFormat/>
    <w:rPr>
      <w:b/>
      <w:noProof w:val="0"/>
      <w:lang w:val="fr-FR"/>
    </w:rPr>
  </w:style>
  <w:style w:type="paragraph" w:customStyle="1" w:styleId="Tablefootnote">
    <w:name w:val="Table footnote"/>
    <w:basedOn w:val="a1"/>
    <w:pPr>
      <w:tabs>
        <w:tab w:val="left" w:pos="340"/>
      </w:tabs>
      <w:spacing w:before="60" w:after="60" w:line="190" w:lineRule="atLeast"/>
    </w:pPr>
    <w:rPr>
      <w:sz w:val="16"/>
    </w:rPr>
  </w:style>
  <w:style w:type="paragraph" w:styleId="afd">
    <w:name w:val="table of authorities"/>
    <w:basedOn w:val="a1"/>
    <w:next w:val="a1"/>
    <w:semiHidden/>
    <w:pPr>
      <w:ind w:left="200" w:hanging="200"/>
    </w:pPr>
  </w:style>
  <w:style w:type="paragraph" w:styleId="afe">
    <w:name w:val="table of figures"/>
    <w:basedOn w:val="a1"/>
    <w:next w:val="a1"/>
    <w:semiHidden/>
    <w:pPr>
      <w:ind w:left="400" w:hanging="400"/>
    </w:pPr>
  </w:style>
  <w:style w:type="paragraph" w:customStyle="1" w:styleId="Tabletitle">
    <w:name w:val="Table title"/>
    <w:basedOn w:val="a1"/>
    <w:next w:val="a1"/>
    <w:pPr>
      <w:keepNext/>
      <w:suppressAutoHyphens/>
      <w:spacing w:before="120" w:after="120" w:line="230" w:lineRule="exact"/>
      <w:jc w:val="center"/>
    </w:pPr>
    <w:rPr>
      <w:b/>
    </w:rPr>
  </w:style>
  <w:style w:type="character" w:customStyle="1" w:styleId="TableFootNoteXref">
    <w:name w:val="TableFootNoteXref"/>
    <w:rPr>
      <w:noProof/>
      <w:position w:val="6"/>
      <w:sz w:val="14"/>
      <w:lang w:val="fr-FR"/>
    </w:rPr>
  </w:style>
  <w:style w:type="paragraph" w:customStyle="1" w:styleId="Terms">
    <w:name w:val="Term(s)"/>
    <w:basedOn w:val="a1"/>
    <w:next w:val="Definition"/>
    <w:pPr>
      <w:keepNext/>
      <w:suppressAutoHyphens/>
      <w:spacing w:after="0"/>
      <w:jc w:val="left"/>
    </w:pPr>
    <w:rPr>
      <w:b/>
    </w:rPr>
  </w:style>
  <w:style w:type="paragraph" w:customStyle="1" w:styleId="TermNum">
    <w:name w:val="TermNum"/>
    <w:basedOn w:val="a1"/>
    <w:next w:val="Terms"/>
    <w:pPr>
      <w:keepNext/>
      <w:spacing w:after="0"/>
    </w:pPr>
    <w:rPr>
      <w:b/>
    </w:rPr>
  </w:style>
  <w:style w:type="paragraph" w:styleId="aff">
    <w:name w:val="toa heading"/>
    <w:basedOn w:val="a1"/>
    <w:next w:val="a1"/>
    <w:semiHidden/>
    <w:pPr>
      <w:spacing w:before="120"/>
    </w:pPr>
    <w:rPr>
      <w:b/>
      <w:sz w:val="24"/>
    </w:rPr>
  </w:style>
  <w:style w:type="paragraph" w:styleId="12">
    <w:name w:val="toc 1"/>
    <w:basedOn w:val="a1"/>
    <w:next w:val="a1"/>
    <w:uiPriority w:val="39"/>
    <w:pPr>
      <w:tabs>
        <w:tab w:val="left" w:pos="720"/>
        <w:tab w:val="right" w:leader="dot" w:pos="9752"/>
      </w:tabs>
      <w:suppressAutoHyphens/>
      <w:spacing w:before="120" w:after="0"/>
      <w:ind w:left="720" w:right="500" w:hanging="720"/>
      <w:jc w:val="left"/>
    </w:pPr>
    <w:rPr>
      <w:b/>
    </w:rPr>
  </w:style>
  <w:style w:type="paragraph" w:styleId="23">
    <w:name w:val="toc 2"/>
    <w:basedOn w:val="12"/>
    <w:next w:val="a1"/>
    <w:uiPriority w:val="39"/>
    <w:pPr>
      <w:spacing w:before="0"/>
    </w:pPr>
  </w:style>
  <w:style w:type="paragraph" w:styleId="33">
    <w:name w:val="toc 3"/>
    <w:basedOn w:val="23"/>
    <w:next w:val="a1"/>
    <w:uiPriority w:val="39"/>
  </w:style>
  <w:style w:type="paragraph" w:styleId="43">
    <w:name w:val="toc 4"/>
    <w:basedOn w:val="23"/>
    <w:next w:val="a1"/>
    <w:uiPriority w:val="39"/>
    <w:pPr>
      <w:tabs>
        <w:tab w:val="clear" w:pos="720"/>
        <w:tab w:val="left" w:pos="1140"/>
      </w:tabs>
      <w:ind w:left="1140" w:hanging="1140"/>
    </w:pPr>
  </w:style>
  <w:style w:type="paragraph" w:styleId="53">
    <w:name w:val="toc 5"/>
    <w:basedOn w:val="43"/>
    <w:next w:val="a1"/>
    <w:uiPriority w:val="39"/>
  </w:style>
  <w:style w:type="paragraph" w:styleId="61">
    <w:name w:val="toc 6"/>
    <w:basedOn w:val="43"/>
    <w:next w:val="a1"/>
    <w:uiPriority w:val="39"/>
    <w:pPr>
      <w:tabs>
        <w:tab w:val="clear" w:pos="1140"/>
        <w:tab w:val="left" w:pos="1440"/>
      </w:tabs>
      <w:ind w:left="1440" w:hanging="1440"/>
    </w:pPr>
  </w:style>
  <w:style w:type="paragraph" w:styleId="71">
    <w:name w:val="toc 7"/>
    <w:basedOn w:val="43"/>
    <w:next w:val="a1"/>
    <w:uiPriority w:val="39"/>
    <w:pPr>
      <w:tabs>
        <w:tab w:val="clear" w:pos="1140"/>
        <w:tab w:val="left" w:pos="1440"/>
      </w:tabs>
      <w:ind w:left="1440" w:hanging="1440"/>
    </w:pPr>
  </w:style>
  <w:style w:type="paragraph" w:styleId="81">
    <w:name w:val="toc 8"/>
    <w:basedOn w:val="43"/>
    <w:next w:val="a1"/>
    <w:uiPriority w:val="39"/>
    <w:pPr>
      <w:tabs>
        <w:tab w:val="clear" w:pos="1140"/>
        <w:tab w:val="left" w:pos="1440"/>
      </w:tabs>
      <w:ind w:left="1440" w:hanging="1440"/>
    </w:pPr>
  </w:style>
  <w:style w:type="paragraph" w:styleId="91">
    <w:name w:val="toc 9"/>
    <w:basedOn w:val="12"/>
    <w:next w:val="a1"/>
    <w:uiPriority w:val="39"/>
    <w:pPr>
      <w:tabs>
        <w:tab w:val="clear" w:pos="720"/>
      </w:tabs>
      <w:ind w:left="0" w:firstLine="0"/>
    </w:pPr>
  </w:style>
  <w:style w:type="paragraph" w:customStyle="1" w:styleId="zzBiblio">
    <w:name w:val="zzBiblio"/>
    <w:basedOn w:val="a1"/>
    <w:next w:val="1"/>
    <w:pPr>
      <w:pageBreakBefore/>
      <w:spacing w:after="760" w:line="310" w:lineRule="exact"/>
      <w:jc w:val="center"/>
    </w:pPr>
    <w:rPr>
      <w:b/>
      <w:sz w:val="28"/>
    </w:rPr>
  </w:style>
  <w:style w:type="paragraph" w:customStyle="1" w:styleId="zzContents">
    <w:name w:val="zzContents"/>
    <w:basedOn w:val="Introduction"/>
    <w:next w:val="12"/>
    <w:pPr>
      <w:tabs>
        <w:tab w:val="clear" w:pos="400"/>
      </w:tabs>
    </w:pPr>
  </w:style>
  <w:style w:type="paragraph" w:customStyle="1" w:styleId="zzCopyright">
    <w:name w:val="zzCopyright"/>
    <w:basedOn w:val="a1"/>
    <w:next w:val="a1"/>
    <w:p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tabs>
        <w:tab w:val="left" w:pos="514"/>
        <w:tab w:val="left" w:pos="9623"/>
      </w:tabs>
      <w:ind w:left="284" w:right="284"/>
    </w:pPr>
    <w:rPr>
      <w:color w:val="0000FF"/>
    </w:rPr>
  </w:style>
  <w:style w:type="paragraph" w:customStyle="1" w:styleId="zzCover">
    <w:name w:val="zzCover"/>
    <w:basedOn w:val="a1"/>
    <w:pPr>
      <w:spacing w:after="220"/>
      <w:jc w:val="right"/>
    </w:pPr>
    <w:rPr>
      <w:b/>
      <w:color w:val="000000"/>
      <w:sz w:val="24"/>
    </w:rPr>
  </w:style>
  <w:style w:type="paragraph" w:customStyle="1" w:styleId="zzForeword">
    <w:name w:val="zzForeword"/>
    <w:basedOn w:val="Introduction"/>
    <w:next w:val="a1"/>
    <w:pPr>
      <w:tabs>
        <w:tab w:val="clear" w:pos="400"/>
      </w:tabs>
    </w:pPr>
    <w:rPr>
      <w:color w:val="0000FF"/>
    </w:rPr>
  </w:style>
  <w:style w:type="paragraph" w:customStyle="1" w:styleId="zzHelp">
    <w:name w:val="zzHelp"/>
    <w:basedOn w:val="a1"/>
    <w:rPr>
      <w:color w:val="008000"/>
    </w:rPr>
  </w:style>
  <w:style w:type="paragraph" w:customStyle="1" w:styleId="zzIndex">
    <w:name w:val="zzIndex"/>
    <w:basedOn w:val="zzBiblio"/>
    <w:next w:val="af6"/>
  </w:style>
  <w:style w:type="paragraph" w:customStyle="1" w:styleId="zzLc5">
    <w:name w:val="zzLc5"/>
    <w:basedOn w:val="a1"/>
    <w:next w:val="a1"/>
    <w:pPr>
      <w:jc w:val="left"/>
    </w:pPr>
  </w:style>
  <w:style w:type="paragraph" w:customStyle="1" w:styleId="zzLc6">
    <w:name w:val="zzLc6"/>
    <w:basedOn w:val="a1"/>
    <w:next w:val="a1"/>
    <w:pPr>
      <w:jc w:val="left"/>
    </w:pPr>
  </w:style>
  <w:style w:type="paragraph" w:customStyle="1" w:styleId="zzLn5">
    <w:name w:val="zzLn5"/>
    <w:basedOn w:val="a1"/>
    <w:next w:val="a1"/>
    <w:pPr>
      <w:jc w:val="left"/>
    </w:pPr>
  </w:style>
  <w:style w:type="paragraph" w:customStyle="1" w:styleId="zzLn6">
    <w:name w:val="zzLn6"/>
    <w:basedOn w:val="a1"/>
    <w:next w:val="a1"/>
    <w:pPr>
      <w:jc w:val="left"/>
    </w:pPr>
  </w:style>
  <w:style w:type="paragraph" w:customStyle="1" w:styleId="zzSTDTitle">
    <w:name w:val="zzSTDTitle"/>
    <w:basedOn w:val="a1"/>
    <w:next w:val="a1"/>
    <w:pPr>
      <w:suppressAutoHyphens/>
      <w:spacing w:before="400" w:after="760" w:line="350" w:lineRule="exact"/>
      <w:jc w:val="left"/>
    </w:pPr>
    <w:rPr>
      <w:b/>
      <w:color w:val="0000FF"/>
      <w:sz w:val="32"/>
    </w:rPr>
  </w:style>
  <w:style w:type="paragraph" w:customStyle="1" w:styleId="Tabletext10">
    <w:name w:val="Table text (10)"/>
    <w:basedOn w:val="a1"/>
    <w:pPr>
      <w:spacing w:before="60" w:after="60"/>
    </w:pPr>
  </w:style>
  <w:style w:type="paragraph" w:customStyle="1" w:styleId="Tabletext9">
    <w:name w:val="Table text (9)"/>
    <w:basedOn w:val="a1"/>
    <w:pPr>
      <w:spacing w:before="60" w:after="60" w:line="210" w:lineRule="atLeast"/>
    </w:pPr>
    <w:rPr>
      <w:sz w:val="18"/>
    </w:rPr>
  </w:style>
  <w:style w:type="paragraph" w:customStyle="1" w:styleId="Tabletext8">
    <w:name w:val="Table text (8)"/>
    <w:basedOn w:val="a1"/>
    <w:pPr>
      <w:spacing w:before="60" w:after="60" w:line="190" w:lineRule="atLeast"/>
    </w:pPr>
    <w:rPr>
      <w:sz w:val="16"/>
    </w:rPr>
  </w:style>
  <w:style w:type="paragraph" w:customStyle="1" w:styleId="Tabletext7">
    <w:name w:val="Table text (7)"/>
    <w:basedOn w:val="a1"/>
    <w:pPr>
      <w:spacing w:before="60" w:after="60" w:line="170" w:lineRule="atLeast"/>
    </w:pPr>
    <w:rPr>
      <w:sz w:val="14"/>
    </w:rPr>
  </w:style>
  <w:style w:type="table" w:styleId="aff0">
    <w:name w:val="Table Grid"/>
    <w:basedOn w:val="a8"/>
    <w:rsid w:val="00D7464D"/>
    <w:pPr>
      <w:spacing w:line="23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olibMLS">
    <w:name w:val="IsolibMLS"/>
    <w:rsid w:val="00D7464D"/>
    <w:pPr>
      <w:spacing w:after="220"/>
      <w:jc w:val="both"/>
    </w:pPr>
    <w:rPr>
      <w:rFonts w:ascii="Helvetica" w:eastAsia="바탕" w:hAnsi="Helvetica"/>
      <w:color w:val="000000"/>
      <w:lang w:val="fr-FR" w:eastAsia="en-US"/>
    </w:rPr>
  </w:style>
  <w:style w:type="paragraph" w:customStyle="1" w:styleId="NormalPrimero">
    <w:name w:val="Normal Primero"/>
    <w:basedOn w:val="a1"/>
    <w:next w:val="a1"/>
    <w:rsid w:val="00711A02"/>
    <w:pPr>
      <w:spacing w:after="120" w:line="240" w:lineRule="auto"/>
    </w:pPr>
    <w:rPr>
      <w:rFonts w:ascii="Times New Roman" w:eastAsia="바탕" w:hAnsi="Times New Roman"/>
      <w:sz w:val="24"/>
      <w:szCs w:val="24"/>
      <w:lang w:val="en-GB" w:eastAsia="es-ES"/>
    </w:rPr>
  </w:style>
  <w:style w:type="paragraph" w:styleId="aff1">
    <w:name w:val="Plain Text"/>
    <w:basedOn w:val="a1"/>
    <w:rsid w:val="003D6D75"/>
    <w:rPr>
      <w:rFonts w:ascii="Courier New" w:hAnsi="Courier New"/>
      <w:lang w:val="en-GB"/>
    </w:rPr>
  </w:style>
  <w:style w:type="paragraph" w:customStyle="1" w:styleId="24">
    <w:name w:val="풍선 도움말 텍스트2"/>
    <w:basedOn w:val="a1"/>
    <w:semiHidden/>
    <w:rsid w:val="003D6D75"/>
    <w:pPr>
      <w:spacing w:after="0" w:line="240" w:lineRule="auto"/>
      <w:jc w:val="left"/>
    </w:pPr>
    <w:rPr>
      <w:rFonts w:ascii="Tahoma" w:eastAsia="바탕" w:hAnsi="Tahoma" w:cs="Tahoma"/>
      <w:sz w:val="16"/>
      <w:szCs w:val="16"/>
      <w:lang w:eastAsia="en-US"/>
    </w:rPr>
  </w:style>
  <w:style w:type="paragraph" w:styleId="25">
    <w:name w:val="List Continue 2"/>
    <w:aliases w:val="list-2"/>
    <w:basedOn w:val="a0"/>
    <w:rsid w:val="003D6D75"/>
    <w:pPr>
      <w:numPr>
        <w:numId w:val="0"/>
      </w:numPr>
      <w:tabs>
        <w:tab w:val="clear" w:pos="400"/>
        <w:tab w:val="left" w:pos="800"/>
      </w:tabs>
      <w:ind w:left="800" w:hanging="400"/>
    </w:pPr>
    <w:rPr>
      <w:lang w:val="en-GB"/>
    </w:rPr>
  </w:style>
  <w:style w:type="paragraph" w:styleId="34">
    <w:name w:val="List Continue 3"/>
    <w:aliases w:val="list-3"/>
    <w:basedOn w:val="a0"/>
    <w:rsid w:val="003D6D75"/>
    <w:pPr>
      <w:numPr>
        <w:numId w:val="0"/>
      </w:numPr>
      <w:tabs>
        <w:tab w:val="clear" w:pos="400"/>
        <w:tab w:val="left" w:pos="1200"/>
      </w:tabs>
      <w:ind w:left="1200" w:hanging="400"/>
    </w:pPr>
    <w:rPr>
      <w:lang w:val="en-GB"/>
    </w:rPr>
  </w:style>
  <w:style w:type="paragraph" w:styleId="44">
    <w:name w:val="List Continue 4"/>
    <w:aliases w:val="list-4"/>
    <w:basedOn w:val="a0"/>
    <w:rsid w:val="003D6D75"/>
    <w:pPr>
      <w:numPr>
        <w:numId w:val="0"/>
      </w:numPr>
      <w:tabs>
        <w:tab w:val="clear" w:pos="400"/>
        <w:tab w:val="left" w:pos="1600"/>
      </w:tabs>
      <w:ind w:left="1600" w:hanging="400"/>
    </w:pPr>
    <w:rPr>
      <w:lang w:val="en-GB"/>
    </w:rPr>
  </w:style>
  <w:style w:type="paragraph" w:styleId="aff2">
    <w:name w:val="List Number"/>
    <w:aliases w:val="OL"/>
    <w:basedOn w:val="a1"/>
    <w:rsid w:val="003D6D75"/>
    <w:pPr>
      <w:tabs>
        <w:tab w:val="left" w:pos="400"/>
      </w:tabs>
      <w:ind w:left="400" w:hanging="400"/>
    </w:pPr>
    <w:rPr>
      <w:lang w:val="en-GB"/>
    </w:rPr>
  </w:style>
  <w:style w:type="paragraph" w:customStyle="1" w:styleId="Annex0">
    <w:name w:val="Annex"/>
    <w:basedOn w:val="10"/>
    <w:next w:val="AnnexTitleText"/>
    <w:rsid w:val="003D6D75"/>
    <w:pPr>
      <w:tabs>
        <w:tab w:val="clear" w:pos="400"/>
        <w:tab w:val="clear" w:pos="560"/>
        <w:tab w:val="num" w:pos="360"/>
        <w:tab w:val="num" w:pos="850"/>
      </w:tabs>
      <w:spacing w:before="260" w:after="260" w:line="260" w:lineRule="exact"/>
      <w:jc w:val="center"/>
    </w:pPr>
    <w:rPr>
      <w:rFonts w:ascii="Helvetica" w:hAnsi="Helvetica"/>
      <w:color w:val="000000"/>
      <w:lang w:val="fr-FR"/>
    </w:rPr>
  </w:style>
  <w:style w:type="paragraph" w:customStyle="1" w:styleId="AnnexTitleText">
    <w:name w:val="AnnexTitleText"/>
    <w:basedOn w:val="Annex0"/>
    <w:rsid w:val="003D6D75"/>
    <w:pPr>
      <w:numPr>
        <w:numId w:val="0"/>
      </w:numPr>
      <w:tabs>
        <w:tab w:val="num" w:pos="432"/>
      </w:tabs>
      <w:outlineLvl w:val="9"/>
    </w:pPr>
  </w:style>
  <w:style w:type="paragraph" w:customStyle="1" w:styleId="Literatur">
    <w:name w:val="Literatur"/>
    <w:basedOn w:val="ab"/>
    <w:rsid w:val="003D6D75"/>
    <w:pPr>
      <w:keepNext/>
      <w:tabs>
        <w:tab w:val="num" w:pos="800"/>
      </w:tabs>
      <w:spacing w:after="360" w:line="240" w:lineRule="auto"/>
      <w:ind w:left="800" w:hanging="400"/>
      <w:jc w:val="center"/>
    </w:pPr>
    <w:rPr>
      <w:rFonts w:ascii="Helvetica" w:hAnsi="Helvetica"/>
      <w:i/>
      <w:color w:val="000000"/>
      <w:sz w:val="24"/>
      <w:lang w:val="en-GB"/>
    </w:rPr>
  </w:style>
  <w:style w:type="paragraph" w:customStyle="1" w:styleId="Annex5">
    <w:name w:val="Annex 5"/>
    <w:basedOn w:val="50"/>
    <w:autoRedefine/>
    <w:rsid w:val="003D6D75"/>
    <w:pPr>
      <w:numPr>
        <w:ilvl w:val="0"/>
        <w:numId w:val="0"/>
      </w:numPr>
      <w:tabs>
        <w:tab w:val="num" w:pos="360"/>
        <w:tab w:val="num" w:pos="1080"/>
      </w:tabs>
      <w:spacing w:before="0" w:after="120" w:line="220" w:lineRule="exact"/>
      <w:jc w:val="both"/>
    </w:pPr>
    <w:rPr>
      <w:rFonts w:ascii="Helvetica" w:hAnsi="Helvetica"/>
      <w:i/>
      <w:color w:val="000000"/>
      <w:lang w:val="en-GB"/>
    </w:rPr>
  </w:style>
  <w:style w:type="paragraph" w:customStyle="1" w:styleId="Annex4">
    <w:name w:val="Annex 4"/>
    <w:basedOn w:val="40"/>
    <w:autoRedefine/>
    <w:rsid w:val="003D6D75"/>
    <w:pPr>
      <w:numPr>
        <w:ilvl w:val="0"/>
        <w:numId w:val="0"/>
      </w:numPr>
      <w:tabs>
        <w:tab w:val="clear" w:pos="940"/>
        <w:tab w:val="clear" w:pos="1140"/>
        <w:tab w:val="clear" w:pos="1360"/>
        <w:tab w:val="num" w:pos="360"/>
        <w:tab w:val="num" w:pos="1276"/>
      </w:tabs>
      <w:spacing w:before="240" w:after="120" w:line="220" w:lineRule="exact"/>
      <w:ind w:left="1276" w:hanging="851"/>
      <w:jc w:val="both"/>
    </w:pPr>
    <w:rPr>
      <w:rFonts w:ascii="Helvetica" w:hAnsi="Helvetica"/>
      <w:lang w:val="en-GB"/>
    </w:rPr>
  </w:style>
  <w:style w:type="paragraph" w:customStyle="1" w:styleId="Annex2">
    <w:name w:val="Annex 2"/>
    <w:basedOn w:val="20"/>
    <w:next w:val="aff3"/>
    <w:rsid w:val="003D6D75"/>
    <w:pPr>
      <w:numPr>
        <w:ilvl w:val="0"/>
        <w:numId w:val="0"/>
      </w:numPr>
      <w:tabs>
        <w:tab w:val="clear" w:pos="540"/>
        <w:tab w:val="num" w:pos="360"/>
        <w:tab w:val="num" w:pos="992"/>
      </w:tabs>
      <w:spacing w:before="0" w:line="240" w:lineRule="exact"/>
      <w:ind w:left="992" w:hanging="567"/>
    </w:pPr>
    <w:rPr>
      <w:rFonts w:ascii="Helvetica" w:hAnsi="Helvetica"/>
      <w:color w:val="000000"/>
      <w:lang w:val="fr-FR"/>
    </w:rPr>
  </w:style>
  <w:style w:type="paragraph" w:styleId="aff3">
    <w:name w:val="Body Text"/>
    <w:basedOn w:val="a1"/>
    <w:link w:val="Char2"/>
    <w:rsid w:val="003D6D75"/>
    <w:pPr>
      <w:spacing w:before="60" w:after="60" w:line="210" w:lineRule="atLeast"/>
    </w:pPr>
    <w:rPr>
      <w:sz w:val="18"/>
      <w:lang w:val="en-GB"/>
    </w:rPr>
  </w:style>
  <w:style w:type="paragraph" w:customStyle="1" w:styleId="Annex3">
    <w:name w:val="Annex 3"/>
    <w:basedOn w:val="30"/>
    <w:rsid w:val="003D6D75"/>
    <w:pPr>
      <w:numPr>
        <w:ilvl w:val="0"/>
        <w:numId w:val="0"/>
      </w:numPr>
      <w:tabs>
        <w:tab w:val="clear" w:pos="660"/>
        <w:tab w:val="clear" w:pos="880"/>
        <w:tab w:val="num" w:pos="360"/>
        <w:tab w:val="num" w:pos="1134"/>
      </w:tabs>
      <w:spacing w:before="0" w:after="220" w:line="220" w:lineRule="exact"/>
      <w:ind w:left="1134" w:hanging="709"/>
    </w:pPr>
    <w:rPr>
      <w:rFonts w:ascii="Helvetica" w:hAnsi="Helvetica"/>
      <w:color w:val="000000"/>
      <w:lang w:val="fr-FR"/>
    </w:rPr>
  </w:style>
  <w:style w:type="paragraph" w:customStyle="1" w:styleId="code">
    <w:name w:val="code"/>
    <w:basedOn w:val="a1"/>
    <w:next w:val="a1"/>
    <w:autoRedefine/>
    <w:rsid w:val="003D6D75"/>
    <w:pPr>
      <w:spacing w:after="220" w:line="240" w:lineRule="auto"/>
      <w:jc w:val="left"/>
    </w:pPr>
    <w:rPr>
      <w:rFonts w:ascii="Courier New" w:eastAsia="Times New Roman" w:hAnsi="Courier New"/>
      <w:color w:val="000000"/>
      <w:lang w:val="fr-FR" w:eastAsia="en-US"/>
    </w:rPr>
  </w:style>
  <w:style w:type="character" w:customStyle="1" w:styleId="CharSDLcode">
    <w:name w:val="Char SDLcode"/>
    <w:rsid w:val="003D6D75"/>
    <w:rPr>
      <w:rFonts w:ascii="Courier New" w:hAnsi="Courier New"/>
      <w:color w:val="auto"/>
    </w:rPr>
  </w:style>
  <w:style w:type="paragraph" w:customStyle="1" w:styleId="TOCtitle">
    <w:name w:val="TOC title"/>
    <w:basedOn w:val="a1"/>
    <w:rsid w:val="003D6D75"/>
    <w:pPr>
      <w:tabs>
        <w:tab w:val="center" w:pos="64"/>
        <w:tab w:val="right" w:pos="8640"/>
      </w:tabs>
      <w:spacing w:after="220" w:line="240" w:lineRule="auto"/>
      <w:jc w:val="center"/>
    </w:pPr>
    <w:rPr>
      <w:rFonts w:eastAsia="바탕"/>
      <w:color w:val="000000"/>
      <w:lang w:eastAsia="en-US"/>
    </w:rPr>
  </w:style>
  <w:style w:type="paragraph" w:customStyle="1" w:styleId="13">
    <w:name w:val="목록1"/>
    <w:basedOn w:val="a1"/>
    <w:rsid w:val="003D6D75"/>
    <w:pPr>
      <w:keepNext/>
      <w:keepLines/>
      <w:spacing w:before="60" w:after="60" w:line="240" w:lineRule="auto"/>
      <w:ind w:left="720" w:hanging="720"/>
    </w:pPr>
    <w:rPr>
      <w:rFonts w:ascii="Helvetica" w:eastAsia="바탕" w:hAnsi="Helvetica"/>
      <w:noProof/>
      <w:color w:val="000000"/>
      <w:lang w:val="fr-FR" w:eastAsia="en-US"/>
    </w:rPr>
  </w:style>
  <w:style w:type="paragraph" w:customStyle="1" w:styleId="definition0">
    <w:name w:val="definition"/>
    <w:basedOn w:val="a1"/>
    <w:rsid w:val="003D6D75"/>
    <w:pPr>
      <w:tabs>
        <w:tab w:val="left" w:pos="720"/>
      </w:tabs>
      <w:spacing w:before="120" w:after="220" w:line="240" w:lineRule="auto"/>
      <w:ind w:left="180" w:hanging="180"/>
    </w:pPr>
    <w:rPr>
      <w:rFonts w:ascii="Helvetica" w:eastAsia="바탕" w:hAnsi="Helvetica"/>
      <w:color w:val="000000"/>
      <w:lang w:val="fr-FR" w:eastAsia="en-US"/>
    </w:rPr>
  </w:style>
  <w:style w:type="paragraph" w:customStyle="1" w:styleId="mnemonictablleft">
    <w:name w:val="mnemonic_tabl_left"/>
    <w:basedOn w:val="a1"/>
    <w:rsid w:val="003D6D75"/>
    <w:pPr>
      <w:spacing w:before="120" w:after="220" w:line="240" w:lineRule="auto"/>
    </w:pPr>
    <w:rPr>
      <w:rFonts w:ascii="Helvetica" w:eastAsia="바탕" w:hAnsi="Helvetica"/>
      <w:b/>
      <w:color w:val="000000"/>
      <w:lang w:eastAsia="en-US"/>
    </w:rPr>
  </w:style>
  <w:style w:type="paragraph" w:customStyle="1" w:styleId="mnemonictablright">
    <w:name w:val="mnemonic_tabl_right"/>
    <w:basedOn w:val="a1"/>
    <w:rsid w:val="003D6D75"/>
    <w:pPr>
      <w:spacing w:before="120" w:after="220" w:line="240" w:lineRule="auto"/>
    </w:pPr>
    <w:rPr>
      <w:rFonts w:ascii="Helvetica" w:eastAsia="바탕" w:hAnsi="Helvetica"/>
      <w:color w:val="000000"/>
      <w:lang w:eastAsia="en-US"/>
    </w:rPr>
  </w:style>
  <w:style w:type="paragraph" w:customStyle="1" w:styleId="tableheading">
    <w:name w:val="table heading"/>
    <w:basedOn w:val="a1"/>
    <w:rsid w:val="003D6D75"/>
    <w:pPr>
      <w:keepNext/>
      <w:keepLines/>
      <w:spacing w:before="120" w:after="60" w:line="240" w:lineRule="auto"/>
    </w:pPr>
    <w:rPr>
      <w:rFonts w:ascii="Helvetica" w:eastAsia="바탕" w:hAnsi="Helvetica"/>
      <w:b/>
      <w:noProof/>
      <w:color w:val="000000"/>
      <w:lang w:val="fr-FR" w:eastAsia="en-US"/>
    </w:rPr>
  </w:style>
  <w:style w:type="paragraph" w:customStyle="1" w:styleId="tablecell">
    <w:name w:val="table cell"/>
    <w:basedOn w:val="a1"/>
    <w:rsid w:val="003D6D75"/>
    <w:pPr>
      <w:keepNext/>
      <w:keepLines/>
      <w:tabs>
        <w:tab w:val="left" w:pos="1080"/>
      </w:tabs>
      <w:spacing w:before="20" w:after="20" w:line="240" w:lineRule="auto"/>
      <w:ind w:right="-720"/>
    </w:pPr>
    <w:rPr>
      <w:rFonts w:ascii="Helvetica" w:eastAsia="바탕" w:hAnsi="Helvetica"/>
      <w:color w:val="000000"/>
      <w:lang w:eastAsia="en-US"/>
    </w:rPr>
  </w:style>
  <w:style w:type="paragraph" w:customStyle="1" w:styleId="bullet">
    <w:name w:val="bullet"/>
    <w:basedOn w:val="a1"/>
    <w:rsid w:val="003D6D7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220" w:line="240" w:lineRule="auto"/>
      <w:ind w:left="284" w:hanging="284"/>
      <w:jc w:val="left"/>
    </w:pPr>
    <w:rPr>
      <w:rFonts w:ascii="Helvetica" w:eastAsia="바탕" w:hAnsi="Helvetica"/>
      <w:color w:val="000000"/>
      <w:lang w:eastAsia="en-US"/>
    </w:rPr>
  </w:style>
  <w:style w:type="paragraph" w:customStyle="1" w:styleId="Normal">
    <w:name w:val="Normal +..."/>
    <w:basedOn w:val="a1"/>
    <w:rsid w:val="003D6D75"/>
    <w:pPr>
      <w:spacing w:after="220" w:line="240" w:lineRule="auto"/>
      <w:jc w:val="left"/>
    </w:pPr>
    <w:rPr>
      <w:rFonts w:ascii="Helvetica" w:eastAsia="바탕" w:hAnsi="Helvetica"/>
      <w:color w:val="000000"/>
      <w:lang w:eastAsia="en-US"/>
    </w:rPr>
  </w:style>
  <w:style w:type="paragraph" w:customStyle="1" w:styleId="Amendmentstyleheader">
    <w:name w:val="Amendment style header"/>
    <w:next w:val="14"/>
    <w:autoRedefine/>
    <w:rsid w:val="003D6D75"/>
    <w:pPr>
      <w:tabs>
        <w:tab w:val="num" w:pos="720"/>
      </w:tabs>
      <w:outlineLvl w:val="0"/>
    </w:pPr>
    <w:rPr>
      <w:rFonts w:eastAsia="Arial"/>
      <w:b/>
      <w:i/>
      <w:iCs/>
      <w:color w:val="FF0000"/>
      <w:sz w:val="24"/>
      <w:szCs w:val="28"/>
      <w:lang w:eastAsia="en-US"/>
    </w:rPr>
  </w:style>
  <w:style w:type="paragraph" w:customStyle="1" w:styleId="14">
    <w:name w:val="표준1"/>
    <w:basedOn w:val="a1"/>
    <w:rsid w:val="003D6D75"/>
    <w:pPr>
      <w:spacing w:before="6" w:after="0" w:line="320" w:lineRule="atLeast"/>
      <w:jc w:val="left"/>
    </w:pPr>
    <w:rPr>
      <w:rFonts w:ascii="Helvetica" w:hAnsi="Helvetica"/>
      <w:b/>
      <w:bCs/>
      <w:noProof/>
      <w:lang w:eastAsia="en-US"/>
    </w:rPr>
  </w:style>
  <w:style w:type="character" w:customStyle="1" w:styleId="SyntaxElement">
    <w:name w:val="SyntaxElement"/>
    <w:rsid w:val="003D6D75"/>
    <w:rPr>
      <w:b/>
    </w:rPr>
  </w:style>
  <w:style w:type="paragraph" w:customStyle="1" w:styleId="EX">
    <w:name w:val="EX"/>
    <w:next w:val="a1"/>
    <w:rsid w:val="003D6D75"/>
    <w:pPr>
      <w:tabs>
        <w:tab w:val="left" w:pos="2268"/>
      </w:tabs>
      <w:spacing w:after="240" w:line="240" w:lineRule="atLeast"/>
      <w:ind w:left="2268" w:hanging="2268"/>
      <w:jc w:val="both"/>
    </w:pPr>
    <w:rPr>
      <w:rFonts w:eastAsia="바탕"/>
      <w:lang w:val="en-GB" w:eastAsia="en-US"/>
    </w:rPr>
  </w:style>
  <w:style w:type="paragraph" w:customStyle="1" w:styleId="rltah">
    <w:name w:val="rl_tah"/>
    <w:basedOn w:val="a1"/>
    <w:rsid w:val="003D6D75"/>
    <w:pPr>
      <w:keepNext/>
      <w:keepLines/>
      <w:spacing w:before="12" w:after="12" w:line="240" w:lineRule="atLeast"/>
      <w:ind w:right="57"/>
      <w:jc w:val="center"/>
    </w:pPr>
    <w:rPr>
      <w:rFonts w:ascii="Univers (WN)" w:eastAsia="바탕" w:hAnsi="Univers (WN)"/>
      <w:b/>
      <w:color w:val="000000"/>
      <w:sz w:val="16"/>
      <w:lang w:eastAsia="en-US"/>
    </w:rPr>
  </w:style>
  <w:style w:type="paragraph" w:customStyle="1" w:styleId="EditorscommentsChar">
    <w:name w:val="Editor's comments Char"/>
    <w:basedOn w:val="a1"/>
    <w:rsid w:val="003D6D75"/>
    <w:pPr>
      <w:shd w:val="clear" w:color="008000" w:fill="008000"/>
      <w:spacing w:before="240" w:line="240" w:lineRule="auto"/>
    </w:pPr>
    <w:rPr>
      <w:rFonts w:ascii="Helvetica" w:eastAsia="바탕" w:hAnsi="Helvetica"/>
      <w:color w:val="FFFFFF"/>
      <w:sz w:val="24"/>
      <w:lang w:val="fr-FR" w:eastAsia="en-US"/>
    </w:rPr>
  </w:style>
  <w:style w:type="character" w:customStyle="1" w:styleId="EditorscommentsCharChar">
    <w:name w:val="Editor's comments Char Char"/>
    <w:rsid w:val="003D6D75"/>
    <w:rPr>
      <w:rFonts w:ascii="Helvetica" w:eastAsia="바탕" w:hAnsi="Helvetica"/>
      <w:color w:val="FFFFFF"/>
      <w:sz w:val="24"/>
      <w:lang w:val="fr-FR" w:eastAsia="en-US" w:bidi="ar-SA"/>
    </w:rPr>
  </w:style>
  <w:style w:type="paragraph" w:customStyle="1" w:styleId="TestHeader">
    <w:name w:val="Test Header"/>
    <w:basedOn w:val="aff3"/>
    <w:rsid w:val="003D6D75"/>
    <w:pPr>
      <w:spacing w:before="0" w:after="120" w:line="240" w:lineRule="auto"/>
      <w:jc w:val="left"/>
    </w:pPr>
    <w:rPr>
      <w:rFonts w:ascii="Helvetica" w:eastAsia="바탕" w:hAnsi="Helvetica"/>
      <w:b/>
      <w:color w:val="000000"/>
      <w:sz w:val="20"/>
      <w:lang w:val="en-US" w:eastAsia="en-US"/>
    </w:rPr>
  </w:style>
  <w:style w:type="paragraph" w:customStyle="1" w:styleId="Table">
    <w:name w:val="Table"/>
    <w:basedOn w:val="a1"/>
    <w:rsid w:val="003D6D75"/>
    <w:pPr>
      <w:spacing w:after="220" w:line="240" w:lineRule="auto"/>
      <w:jc w:val="center"/>
    </w:pPr>
    <w:rPr>
      <w:rFonts w:ascii="‚l‚r –¾’©" w:eastAsia="‚l‚r –¾’©" w:hAnsi="Helvetica"/>
      <w:b/>
      <w:color w:val="000000"/>
      <w:lang w:val="en-AU" w:eastAsia="en-US"/>
    </w:rPr>
  </w:style>
  <w:style w:type="paragraph" w:customStyle="1" w:styleId="Body">
    <w:name w:val="Body"/>
    <w:basedOn w:val="a1"/>
    <w:rsid w:val="003D6D75"/>
    <w:pPr>
      <w:spacing w:before="120" w:after="120" w:line="240" w:lineRule="auto"/>
    </w:pPr>
    <w:rPr>
      <w:rFonts w:ascii="Helvetica" w:eastAsia="바탕" w:hAnsi="Helvetica"/>
      <w:color w:val="000000"/>
      <w:lang w:val="fr-FR" w:eastAsia="en-US"/>
    </w:rPr>
  </w:style>
  <w:style w:type="paragraph" w:customStyle="1" w:styleId="artist">
    <w:name w:val="artist"/>
    <w:rsid w:val="003D6D75"/>
    <w:rPr>
      <w:rFonts w:eastAsia="바탕"/>
      <w:lang w:eastAsia="en-US"/>
    </w:rPr>
  </w:style>
  <w:style w:type="character" w:customStyle="1" w:styleId="CODE0">
    <w:name w:val="CODE"/>
    <w:rsid w:val="003D6D75"/>
    <w:rPr>
      <w:rFonts w:ascii="Courier New" w:hAnsi="Courier New"/>
    </w:rPr>
  </w:style>
  <w:style w:type="paragraph" w:customStyle="1" w:styleId="Contents">
    <w:name w:val="Contents"/>
    <w:basedOn w:val="Introduction"/>
    <w:next w:val="12"/>
    <w:rsid w:val="003D6D75"/>
    <w:pPr>
      <w:tabs>
        <w:tab w:val="clear" w:pos="400"/>
      </w:tabs>
      <w:spacing w:after="260" w:line="260" w:lineRule="exact"/>
    </w:pPr>
    <w:rPr>
      <w:rFonts w:ascii="Helvetica" w:eastAsia="바탕" w:hAnsi="Helvetica"/>
      <w:color w:val="000000"/>
      <w:sz w:val="24"/>
      <w:lang w:val="fr-FR" w:eastAsia="en-US"/>
    </w:rPr>
  </w:style>
  <w:style w:type="paragraph" w:customStyle="1" w:styleId="Doubleindentedpara">
    <w:name w:val="Double indented para"/>
    <w:rsid w:val="003D6D75"/>
    <w:pPr>
      <w:tabs>
        <w:tab w:val="left" w:pos="851"/>
        <w:tab w:val="left" w:pos="1134"/>
        <w:tab w:val="left" w:pos="1701"/>
        <w:tab w:val="left" w:pos="2268"/>
      </w:tabs>
      <w:spacing w:after="240"/>
      <w:ind w:left="567"/>
      <w:jc w:val="both"/>
    </w:pPr>
    <w:rPr>
      <w:rFonts w:ascii="Arial" w:eastAsia="바탕" w:hAnsi="Arial"/>
      <w:lang w:val="en-GB" w:eastAsia="en-US"/>
    </w:rPr>
  </w:style>
  <w:style w:type="paragraph" w:customStyle="1" w:styleId="FlagPic">
    <w:name w:val="FlagPic"/>
    <w:rsid w:val="003D6D75"/>
    <w:rPr>
      <w:rFonts w:ascii="Tms Rmn" w:eastAsia="바탕" w:hAnsi="Tms Rmn"/>
      <w:sz w:val="3276"/>
      <w:lang w:eastAsia="en-US"/>
    </w:rPr>
  </w:style>
  <w:style w:type="paragraph" w:customStyle="1" w:styleId="ISOLogo">
    <w:name w:val="ISOLogo"/>
    <w:rsid w:val="003D6D75"/>
    <w:pPr>
      <w:spacing w:before="180" w:line="40" w:lineRule="atLeast"/>
      <w:jc w:val="both"/>
    </w:pPr>
    <w:rPr>
      <w:rFonts w:ascii="Helvetica" w:eastAsia="바탕" w:hAnsi="Helvetica"/>
      <w:color w:val="000000"/>
      <w:lang w:val="en-GB" w:eastAsia="en-US"/>
    </w:rPr>
  </w:style>
  <w:style w:type="paragraph" w:customStyle="1" w:styleId="ISOlogo0">
    <w:name w:val="ISOlogo"/>
    <w:rsid w:val="003D6D75"/>
    <w:rPr>
      <w:rFonts w:ascii="Tms Rmn" w:eastAsia="바탕" w:hAnsi="Tms Rmn"/>
      <w:noProof/>
      <w:sz w:val="3276"/>
      <w:lang w:eastAsia="en-US"/>
    </w:rPr>
  </w:style>
  <w:style w:type="paragraph" w:customStyle="1" w:styleId="ISOLogo1">
    <w:name w:val="ISOLogo1"/>
    <w:rsid w:val="003D6D75"/>
    <w:pPr>
      <w:spacing w:after="220"/>
      <w:jc w:val="both"/>
    </w:pPr>
    <w:rPr>
      <w:rFonts w:ascii="Helvetica" w:eastAsia="바탕" w:hAnsi="Helvetica"/>
      <w:color w:val="000000"/>
      <w:lang w:val="fr-FR" w:eastAsia="en-US"/>
    </w:rPr>
  </w:style>
  <w:style w:type="paragraph" w:customStyle="1" w:styleId="p1">
    <w:name w:val="p1"/>
    <w:basedOn w:val="a1"/>
    <w:rsid w:val="003D6D75"/>
    <w:pPr>
      <w:spacing w:before="180" w:after="0" w:line="40" w:lineRule="atLeast"/>
    </w:pPr>
    <w:rPr>
      <w:rFonts w:ascii="Helvetica" w:eastAsia="바탕" w:hAnsi="Helvetica"/>
      <w:color w:val="000000"/>
      <w:lang w:val="en-GB" w:eastAsia="en-US"/>
    </w:rPr>
  </w:style>
  <w:style w:type="paragraph" w:customStyle="1" w:styleId="panel2hintE">
    <w:name w:val="panel2hintE"/>
    <w:rsid w:val="003D6D75"/>
    <w:pPr>
      <w:spacing w:after="220"/>
    </w:pPr>
    <w:rPr>
      <w:rFonts w:ascii="Helvetica" w:eastAsia="바탕" w:hAnsi="Helvetica"/>
      <w:noProof/>
      <w:color w:val="000000"/>
      <w:lang w:eastAsia="en-US"/>
    </w:rPr>
  </w:style>
  <w:style w:type="paragraph" w:customStyle="1" w:styleId="renfonc">
    <w:name w:val="renfonc"/>
    <w:basedOn w:val="a1"/>
    <w:rsid w:val="003D6D75"/>
    <w:pPr>
      <w:tabs>
        <w:tab w:val="left" w:pos="454"/>
      </w:tabs>
      <w:spacing w:line="240" w:lineRule="auto"/>
      <w:ind w:left="340" w:hanging="340"/>
      <w:jc w:val="left"/>
    </w:pPr>
    <w:rPr>
      <w:rFonts w:ascii="Helvetica" w:eastAsia="바탕" w:hAnsi="Helvetica"/>
      <w:lang w:val="en-GB" w:eastAsia="en-US"/>
    </w:rPr>
  </w:style>
  <w:style w:type="paragraph" w:customStyle="1" w:styleId="section">
    <w:name w:val="section"/>
    <w:basedOn w:val="a1"/>
    <w:rsid w:val="003D6D75"/>
    <w:pPr>
      <w:keepNext/>
      <w:spacing w:after="380" w:line="240" w:lineRule="auto"/>
    </w:pPr>
    <w:rPr>
      <w:rFonts w:ascii="Helvetica" w:eastAsia="바탕" w:hAnsi="Helvetica"/>
      <w:b/>
      <w:color w:val="000000"/>
      <w:sz w:val="24"/>
      <w:lang w:val="fr-FR" w:eastAsia="en-US"/>
    </w:rPr>
  </w:style>
  <w:style w:type="paragraph" w:customStyle="1" w:styleId="STDTitle">
    <w:name w:val="STDTitle"/>
    <w:basedOn w:val="a1"/>
    <w:rsid w:val="003D6D75"/>
    <w:pPr>
      <w:pageBreakBefore/>
      <w:suppressAutoHyphens/>
      <w:spacing w:before="960" w:after="760" w:line="340" w:lineRule="exact"/>
      <w:jc w:val="left"/>
    </w:pPr>
    <w:rPr>
      <w:rFonts w:ascii="Helvetica" w:eastAsia="바탕" w:hAnsi="Helvetica"/>
      <w:b/>
      <w:color w:val="000000"/>
      <w:sz w:val="32"/>
      <w:lang w:val="fr-FR" w:eastAsia="en-US"/>
    </w:rPr>
  </w:style>
  <w:style w:type="paragraph" w:customStyle="1" w:styleId="tablesyntax">
    <w:name w:val="table syntax"/>
    <w:basedOn w:val="a1"/>
    <w:rsid w:val="003D6D75"/>
    <w:pPr>
      <w:keepNext/>
      <w:keepLine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</w:tabs>
      <w:spacing w:after="60" w:line="240" w:lineRule="auto"/>
      <w:ind w:right="104"/>
    </w:pPr>
    <w:rPr>
      <w:rFonts w:ascii="Times New Roman" w:eastAsia="바탕" w:hAnsi="Times New Roman"/>
      <w:lang w:eastAsia="en-US"/>
    </w:rPr>
  </w:style>
  <w:style w:type="character" w:customStyle="1" w:styleId="zzISOSTDAutomation">
    <w:name w:val="zzISOSTDAutomation"/>
    <w:rsid w:val="003D6D75"/>
    <w:rPr>
      <w:b/>
    </w:rPr>
  </w:style>
  <w:style w:type="character" w:customStyle="1" w:styleId="zzNormalFont">
    <w:name w:val="zzNormalFont"/>
    <w:basedOn w:val="a7"/>
    <w:rsid w:val="003D6D75"/>
  </w:style>
  <w:style w:type="paragraph" w:customStyle="1" w:styleId="C-function">
    <w:name w:val="C++-function"/>
    <w:basedOn w:val="C"/>
    <w:rsid w:val="003D6D75"/>
    <w:pPr>
      <w:tabs>
        <w:tab w:val="clear" w:pos="720"/>
        <w:tab w:val="clear" w:pos="4320"/>
        <w:tab w:val="left" w:pos="3024"/>
      </w:tabs>
      <w:ind w:left="1080"/>
    </w:pPr>
    <w:rPr>
      <w:rFonts w:ascii="Courier" w:hAnsi="Courier"/>
    </w:rPr>
  </w:style>
  <w:style w:type="paragraph" w:customStyle="1" w:styleId="C">
    <w:name w:val="C++"/>
    <w:rsid w:val="003D6D75"/>
    <w:pPr>
      <w:tabs>
        <w:tab w:val="left" w:pos="720"/>
        <w:tab w:val="left" w:pos="4320"/>
      </w:tabs>
      <w:ind w:left="187"/>
    </w:pPr>
    <w:rPr>
      <w:rFonts w:ascii="Courier (PCL6)" w:eastAsia="바탕" w:hAnsi="Courier (PCL6)"/>
      <w:noProof/>
      <w:sz w:val="18"/>
      <w:lang w:eastAsia="en-US"/>
    </w:rPr>
  </w:style>
  <w:style w:type="paragraph" w:customStyle="1" w:styleId="table0">
    <w:name w:val="table"/>
    <w:basedOn w:val="a1"/>
    <w:rsid w:val="003D6D75"/>
    <w:pPr>
      <w:keepLines/>
      <w:overflowPunct w:val="0"/>
      <w:adjustRightInd w:val="0"/>
      <w:spacing w:after="0" w:line="240" w:lineRule="auto"/>
      <w:jc w:val="left"/>
      <w:textAlignment w:val="baseline"/>
    </w:pPr>
    <w:rPr>
      <w:rFonts w:ascii="Times New Roman" w:hAnsi="Times New Roman"/>
      <w:sz w:val="28"/>
      <w:lang w:eastAsia="en-US"/>
    </w:rPr>
  </w:style>
  <w:style w:type="paragraph" w:customStyle="1" w:styleId="annextitle">
    <w:name w:val="annex title"/>
    <w:basedOn w:val="10"/>
    <w:rsid w:val="003D6D75"/>
    <w:pPr>
      <w:numPr>
        <w:numId w:val="0"/>
      </w:numPr>
      <w:tabs>
        <w:tab w:val="clear" w:pos="400"/>
        <w:tab w:val="clear" w:pos="560"/>
      </w:tabs>
      <w:spacing w:before="0" w:after="260" w:line="260" w:lineRule="exact"/>
      <w:jc w:val="center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Normalplusnoir">
    <w:name w:val="Normal_plus_noir"/>
    <w:basedOn w:val="a1"/>
    <w:rsid w:val="003D6D75"/>
    <w:pPr>
      <w:overflowPunct w:val="0"/>
      <w:adjustRightInd w:val="0"/>
      <w:spacing w:after="0" w:line="240" w:lineRule="auto"/>
      <w:jc w:val="left"/>
      <w:textAlignment w:val="baseline"/>
    </w:pPr>
    <w:rPr>
      <w:rFonts w:ascii="Times New Roman" w:eastAsia="바탕체" w:hAnsi="Times New Roman"/>
      <w:color w:val="000000"/>
      <w:lang w:eastAsia="en-US"/>
    </w:rPr>
  </w:style>
  <w:style w:type="character" w:customStyle="1" w:styleId="Syntaxelement0">
    <w:name w:val="Syntax_element"/>
    <w:rsid w:val="003D6D75"/>
    <w:rPr>
      <w:rFonts w:ascii="Arial" w:hAnsi="Arial"/>
      <w:b/>
      <w:sz w:val="20"/>
    </w:rPr>
  </w:style>
  <w:style w:type="paragraph" w:customStyle="1" w:styleId="Biblio">
    <w:name w:val="Biblio"/>
    <w:basedOn w:val="a1"/>
    <w:rsid w:val="003D6D75"/>
    <w:pPr>
      <w:tabs>
        <w:tab w:val="left" w:pos="360"/>
      </w:tabs>
      <w:spacing w:line="240" w:lineRule="auto"/>
      <w:ind w:left="360" w:hanging="360"/>
    </w:pPr>
    <w:rPr>
      <w:rFonts w:ascii="Helvetica" w:eastAsia="Times New Roman" w:hAnsi="Helvetica"/>
      <w:snapToGrid w:val="0"/>
      <w:color w:val="000000"/>
      <w:lang w:val="en-AU" w:eastAsia="fr-FR"/>
    </w:rPr>
  </w:style>
  <w:style w:type="paragraph" w:customStyle="1" w:styleId="Abstract">
    <w:name w:val="Abstract"/>
    <w:basedOn w:val="a1"/>
    <w:next w:val="a1"/>
    <w:rsid w:val="003D6D75"/>
    <w:pPr>
      <w:spacing w:before="20" w:after="0" w:line="240" w:lineRule="auto"/>
      <w:ind w:firstLine="202"/>
    </w:pPr>
    <w:rPr>
      <w:rFonts w:ascii="Times New Roman" w:eastAsia="바탕체" w:hAnsi="Times New Roman"/>
      <w:b/>
      <w:bCs/>
      <w:sz w:val="18"/>
      <w:szCs w:val="18"/>
      <w:lang w:eastAsia="en-US"/>
    </w:rPr>
  </w:style>
  <w:style w:type="paragraph" w:customStyle="1" w:styleId="NodeInterfaceDef">
    <w:name w:val="NodeInterfaceDef"/>
    <w:basedOn w:val="a1"/>
    <w:rsid w:val="003D6D75"/>
    <w:pPr>
      <w:spacing w:after="0" w:line="240" w:lineRule="auto"/>
      <w:jc w:val="left"/>
    </w:pPr>
    <w:rPr>
      <w:rFonts w:eastAsia="바탕"/>
      <w:b/>
      <w:noProof/>
    </w:rPr>
  </w:style>
  <w:style w:type="paragraph" w:customStyle="1" w:styleId="SDLCode">
    <w:name w:val="SDLCode"/>
    <w:basedOn w:val="a1"/>
    <w:rsid w:val="003D6D75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  <w:tab w:val="left" w:pos="8789"/>
        <w:tab w:val="left" w:pos="9072"/>
        <w:tab w:val="left" w:pos="9356"/>
        <w:tab w:val="left" w:pos="9639"/>
        <w:tab w:val="left" w:pos="9923"/>
        <w:tab w:val="left" w:pos="10206"/>
        <w:tab w:val="left" w:pos="10490"/>
        <w:tab w:val="left" w:pos="10773"/>
        <w:tab w:val="left" w:pos="11057"/>
        <w:tab w:val="left" w:pos="11340"/>
      </w:tabs>
      <w:spacing w:after="0" w:line="240" w:lineRule="auto"/>
      <w:jc w:val="left"/>
    </w:pPr>
    <w:rPr>
      <w:rFonts w:ascii="Courier New" w:eastAsia="바탕체" w:hAnsi="Courier New"/>
      <w:noProof/>
      <w:sz w:val="18"/>
    </w:rPr>
  </w:style>
  <w:style w:type="character" w:customStyle="1" w:styleId="CharProgram">
    <w:name w:val="Char Program"/>
    <w:rsid w:val="003D6D75"/>
    <w:rPr>
      <w:rFonts w:ascii="Courier New" w:hAnsi="Courier New"/>
    </w:rPr>
  </w:style>
  <w:style w:type="paragraph" w:customStyle="1" w:styleId="TableCode">
    <w:name w:val="TableCode"/>
    <w:basedOn w:val="a1"/>
    <w:rsid w:val="003D6D75"/>
    <w:pPr>
      <w:spacing w:after="0" w:line="240" w:lineRule="auto"/>
      <w:jc w:val="left"/>
    </w:pPr>
    <w:rPr>
      <w:rFonts w:eastAsia="Arial"/>
    </w:rPr>
  </w:style>
  <w:style w:type="paragraph" w:customStyle="1" w:styleId="TableText">
    <w:name w:val="TableText"/>
    <w:basedOn w:val="a1"/>
    <w:rsid w:val="003D6D75"/>
    <w:pPr>
      <w:spacing w:after="0" w:line="240" w:lineRule="auto"/>
      <w:jc w:val="left"/>
    </w:pPr>
    <w:rPr>
      <w:rFonts w:eastAsia="Arial"/>
    </w:rPr>
  </w:style>
  <w:style w:type="paragraph" w:customStyle="1" w:styleId="CharBoldRunIn">
    <w:name w:val="Char BoldRunIn"/>
    <w:basedOn w:val="a1"/>
    <w:rsid w:val="003D6D75"/>
    <w:pPr>
      <w:tabs>
        <w:tab w:val="left" w:pos="922"/>
      </w:tabs>
      <w:spacing w:after="0" w:line="240" w:lineRule="auto"/>
      <w:jc w:val="left"/>
    </w:pPr>
    <w:rPr>
      <w:rFonts w:eastAsia="Arial"/>
    </w:rPr>
  </w:style>
  <w:style w:type="paragraph" w:customStyle="1" w:styleId="TableHeadinging">
    <w:name w:val="Table Headinging"/>
    <w:basedOn w:val="a1"/>
    <w:rsid w:val="003D6D75"/>
    <w:pPr>
      <w:spacing w:after="0" w:line="240" w:lineRule="auto"/>
      <w:jc w:val="left"/>
    </w:pPr>
    <w:rPr>
      <w:rFonts w:eastAsia="Arial"/>
    </w:rPr>
  </w:style>
  <w:style w:type="paragraph" w:customStyle="1" w:styleId="TableTextReturnC">
    <w:name w:val="TableTextReturnC"/>
    <w:basedOn w:val="a1"/>
    <w:rsid w:val="003D6D75"/>
    <w:pPr>
      <w:spacing w:after="0" w:line="240" w:lineRule="auto"/>
      <w:jc w:val="center"/>
    </w:pPr>
    <w:rPr>
      <w:rFonts w:eastAsia="Arial"/>
    </w:rPr>
  </w:style>
  <w:style w:type="paragraph" w:customStyle="1" w:styleId="TableCell0">
    <w:name w:val="TableCell"/>
    <w:basedOn w:val="a1"/>
    <w:rsid w:val="003D6D75"/>
    <w:pPr>
      <w:keepNext/>
      <w:keepLines/>
      <w:spacing w:after="20" w:line="240" w:lineRule="auto"/>
    </w:pPr>
    <w:rPr>
      <w:rFonts w:eastAsia="바탕"/>
    </w:rPr>
  </w:style>
  <w:style w:type="character" w:customStyle="1" w:styleId="FieldName">
    <w:name w:val="Field Name"/>
    <w:rsid w:val="003D6D75"/>
    <w:rPr>
      <w:b/>
      <w:spacing w:val="10"/>
    </w:rPr>
  </w:style>
  <w:style w:type="paragraph" w:customStyle="1" w:styleId="Amendmentstylebody">
    <w:name w:val="Amendment style body"/>
    <w:basedOn w:val="Amendmentstyleheader"/>
    <w:rsid w:val="003D6D75"/>
    <w:pPr>
      <w:tabs>
        <w:tab w:val="clear" w:pos="720"/>
      </w:tabs>
    </w:pPr>
  </w:style>
  <w:style w:type="paragraph" w:customStyle="1" w:styleId="Code1">
    <w:name w:val="Code"/>
    <w:basedOn w:val="a1"/>
    <w:rsid w:val="003D6D75"/>
    <w:pPr>
      <w:spacing w:after="0" w:line="240" w:lineRule="auto"/>
      <w:ind w:left="284"/>
      <w:jc w:val="left"/>
    </w:pPr>
    <w:rPr>
      <w:rFonts w:ascii="Courier New" w:eastAsia="Times New Roman" w:hAnsi="Courier New" w:cs="Courier New"/>
      <w:noProof/>
      <w:lang w:val="en-GB" w:eastAsia="en-US"/>
    </w:rPr>
  </w:style>
  <w:style w:type="paragraph" w:customStyle="1" w:styleId="DefinitionTerm">
    <w:name w:val="Definition Term"/>
    <w:basedOn w:val="a1"/>
    <w:next w:val="a1"/>
    <w:rsid w:val="003D6D75"/>
    <w:pPr>
      <w:spacing w:after="0" w:line="240" w:lineRule="auto"/>
      <w:jc w:val="left"/>
    </w:pPr>
    <w:rPr>
      <w:rFonts w:ascii="Times New Roman" w:eastAsia="바탕체" w:hAnsi="Times New Roman"/>
      <w:sz w:val="24"/>
      <w:lang w:eastAsia="en-US"/>
    </w:rPr>
  </w:style>
  <w:style w:type="paragraph" w:customStyle="1" w:styleId="TableHeading0">
    <w:name w:val="TableHeading"/>
    <w:basedOn w:val="TableCell0"/>
    <w:rsid w:val="003D6D75"/>
    <w:pPr>
      <w:overflowPunct w:val="0"/>
      <w:adjustRightInd w:val="0"/>
      <w:spacing w:before="60" w:after="60"/>
      <w:textAlignment w:val="baseline"/>
    </w:pPr>
    <w:rPr>
      <w:rFonts w:eastAsia="Times New Roman" w:cs="Arial"/>
      <w:b/>
      <w:bCs/>
      <w:lang w:eastAsia="en-US"/>
    </w:rPr>
  </w:style>
  <w:style w:type="paragraph" w:customStyle="1" w:styleId="NodeInterfaceDefTableCell">
    <w:name w:val="NodeInterfaceDefTableCell"/>
    <w:basedOn w:val="a1"/>
    <w:rsid w:val="003D6D75"/>
    <w:pPr>
      <w:spacing w:after="0" w:line="240" w:lineRule="auto"/>
      <w:jc w:val="left"/>
    </w:pPr>
    <w:rPr>
      <w:rFonts w:eastAsia="바탕" w:cs="Arial"/>
    </w:rPr>
  </w:style>
  <w:style w:type="character" w:customStyle="1" w:styleId="NodeName">
    <w:name w:val="Node Name"/>
    <w:rsid w:val="003D6D75"/>
    <w:rPr>
      <w:rFonts w:ascii="Arial" w:hAnsi="Arial"/>
      <w:b/>
      <w:bCs/>
      <w:spacing w:val="10"/>
      <w:sz w:val="22"/>
      <w:szCs w:val="22"/>
    </w:rPr>
  </w:style>
  <w:style w:type="character" w:customStyle="1" w:styleId="Heading2Char">
    <w:name w:val="Heading 2 Char"/>
    <w:rsid w:val="003D6D75"/>
    <w:rPr>
      <w:rFonts w:ascii="Arial" w:hAnsi="Arial" w:cs="Arial"/>
      <w:b/>
      <w:bCs/>
      <w:i/>
      <w:iCs/>
      <w:sz w:val="24"/>
      <w:szCs w:val="28"/>
      <w:lang w:val="en-US" w:eastAsia="en-US" w:bidi="ar-SA"/>
    </w:rPr>
  </w:style>
  <w:style w:type="paragraph" w:customStyle="1" w:styleId="SIGGRAPHReference">
    <w:name w:val="SIGGRAPH Reference"/>
    <w:basedOn w:val="a1"/>
    <w:rsid w:val="003D6D75"/>
    <w:pPr>
      <w:spacing w:after="0" w:line="200" w:lineRule="exact"/>
      <w:ind w:left="144" w:hanging="144"/>
    </w:pPr>
    <w:rPr>
      <w:rFonts w:ascii="Times New Roman" w:eastAsia="Times New Roman" w:hAnsi="Times New Roman"/>
      <w:sz w:val="18"/>
      <w:szCs w:val="24"/>
      <w:lang w:eastAsia="en-US"/>
    </w:rPr>
  </w:style>
  <w:style w:type="character" w:customStyle="1" w:styleId="SIGGRAPHCaptionChar2">
    <w:name w:val="SIGGRAPH Caption Char2"/>
    <w:rsid w:val="003D6D75"/>
    <w:rPr>
      <w:b/>
      <w:sz w:val="18"/>
      <w:szCs w:val="24"/>
      <w:lang w:val="en-US" w:eastAsia="en-US" w:bidi="ar-SA"/>
    </w:rPr>
  </w:style>
  <w:style w:type="character" w:customStyle="1" w:styleId="NodeInterfaceDefChar">
    <w:name w:val="NodeInterfaceDef Char"/>
    <w:rsid w:val="003D6D75"/>
    <w:rPr>
      <w:rFonts w:ascii="Arial" w:eastAsia="바탕" w:hAnsi="Arial"/>
      <w:b/>
      <w:lang w:val="en-US" w:eastAsia="ko-KR" w:bidi="ar-SA"/>
    </w:rPr>
  </w:style>
  <w:style w:type="paragraph" w:customStyle="1" w:styleId="CHAMPSEU">
    <w:name w:val="CHAMPSEU"/>
    <w:rsid w:val="003D6D75"/>
    <w:p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CHAMPSFR">
    <w:name w:val="CHAMPSFR"/>
    <w:rsid w:val="003D6D75"/>
    <w:pPr>
      <w:spacing w:after="240" w:line="230" w:lineRule="atLeast"/>
      <w:jc w:val="both"/>
    </w:pPr>
    <w:rPr>
      <w:rFonts w:ascii="Arial" w:hAnsi="Arial"/>
      <w:snapToGrid w:val="0"/>
      <w:lang w:val="en-GB" w:eastAsia="en-US"/>
    </w:rPr>
  </w:style>
  <w:style w:type="paragraph" w:customStyle="1" w:styleId="CHAMPSGEN">
    <w:name w:val="CHAMPSGEN"/>
    <w:rsid w:val="003D6D75"/>
    <w:pPr>
      <w:spacing w:after="240" w:line="230" w:lineRule="atLeast"/>
      <w:jc w:val="both"/>
    </w:pPr>
    <w:rPr>
      <w:rFonts w:ascii="Arial" w:hAnsi="Arial"/>
      <w:snapToGrid w:val="0"/>
      <w:lang w:val="en-GB" w:eastAsia="en-US"/>
    </w:rPr>
  </w:style>
  <w:style w:type="paragraph" w:customStyle="1" w:styleId="CommentHeader">
    <w:name w:val="Comment Header"/>
    <w:basedOn w:val="20"/>
    <w:rsid w:val="003D6D75"/>
    <w:pPr>
      <w:numPr>
        <w:ilvl w:val="0"/>
        <w:numId w:val="0"/>
      </w:numPr>
      <w:tabs>
        <w:tab w:val="clear" w:pos="540"/>
        <w:tab w:val="clear" w:pos="700"/>
        <w:tab w:val="num" w:pos="360"/>
        <w:tab w:val="num" w:pos="992"/>
      </w:tabs>
      <w:suppressAutoHyphens w:val="0"/>
      <w:spacing w:before="240" w:after="60" w:line="240" w:lineRule="auto"/>
      <w:ind w:left="360" w:hanging="360"/>
    </w:pPr>
    <w:rPr>
      <w:rFonts w:ascii="Times New Roman" w:hAnsi="Times New Roman"/>
      <w:b w:val="0"/>
      <w:i/>
      <w:sz w:val="20"/>
      <w:lang w:eastAsia="en-US"/>
    </w:rPr>
  </w:style>
  <w:style w:type="paragraph" w:customStyle="1" w:styleId="Titre">
    <w:name w:val="Titre"/>
    <w:basedOn w:val="a1"/>
    <w:rsid w:val="003D6D75"/>
    <w:pPr>
      <w:keepNext/>
      <w:spacing w:after="0" w:line="240" w:lineRule="auto"/>
      <w:ind w:firstLine="567"/>
      <w:jc w:val="center"/>
    </w:pPr>
    <w:rPr>
      <w:rFonts w:ascii="Helvetica" w:eastAsia="바탕체" w:hAnsi="Helvetica"/>
      <w:b/>
      <w:color w:val="000000"/>
      <w:lang w:val="fr-FR" w:eastAsia="en-US"/>
    </w:rPr>
  </w:style>
  <w:style w:type="paragraph" w:customStyle="1" w:styleId="TitreRef">
    <w:name w:val="Titre Ref"/>
    <w:basedOn w:val="a1"/>
    <w:rsid w:val="003D6D75"/>
    <w:pPr>
      <w:spacing w:after="0" w:line="240" w:lineRule="auto"/>
      <w:ind w:firstLine="567"/>
      <w:jc w:val="right"/>
    </w:pPr>
    <w:rPr>
      <w:rFonts w:ascii="Helvetica" w:eastAsia="바탕체" w:hAnsi="Helvetica"/>
      <w:b/>
      <w:color w:val="000000"/>
      <w:lang w:val="fr-FR" w:eastAsia="en-US"/>
    </w:rPr>
  </w:style>
  <w:style w:type="paragraph" w:customStyle="1" w:styleId="TitreAuthor">
    <w:name w:val="Titre Author"/>
    <w:basedOn w:val="a1"/>
    <w:rsid w:val="003D6D75"/>
    <w:pPr>
      <w:tabs>
        <w:tab w:val="left" w:pos="1702"/>
      </w:tabs>
      <w:spacing w:after="0" w:line="240" w:lineRule="auto"/>
      <w:ind w:firstLine="567"/>
    </w:pPr>
    <w:rPr>
      <w:rFonts w:ascii="Helvetica" w:eastAsia="바탕체" w:hAnsi="Helvetica"/>
      <w:b/>
      <w:color w:val="000000"/>
      <w:lang w:val="fr-FR" w:eastAsia="en-US"/>
    </w:rPr>
  </w:style>
  <w:style w:type="paragraph" w:customStyle="1" w:styleId="n">
    <w:name w:val="n"/>
    <w:basedOn w:val="TitreAuthor"/>
    <w:rsid w:val="003D6D75"/>
  </w:style>
  <w:style w:type="paragraph" w:customStyle="1" w:styleId="BodyTextSingle">
    <w:name w:val="Body Text Single"/>
    <w:basedOn w:val="a1"/>
    <w:rsid w:val="003D6D75"/>
    <w:pPr>
      <w:spacing w:after="0" w:line="240" w:lineRule="auto"/>
    </w:pPr>
    <w:rPr>
      <w:rFonts w:ascii="Helvetica" w:eastAsia="바탕체" w:hAnsi="Helvetica"/>
      <w:color w:val="000000"/>
      <w:lang w:val="fr-FR" w:eastAsia="en-US"/>
    </w:rPr>
  </w:style>
  <w:style w:type="paragraph" w:customStyle="1" w:styleId="HeadingContents">
    <w:name w:val="HeadingContents"/>
    <w:basedOn w:val="10"/>
    <w:rsid w:val="003D6D75"/>
    <w:pPr>
      <w:numPr>
        <w:numId w:val="0"/>
      </w:numPr>
      <w:tabs>
        <w:tab w:val="clear" w:pos="400"/>
        <w:tab w:val="clear" w:pos="560"/>
        <w:tab w:val="right" w:pos="8280"/>
      </w:tabs>
      <w:spacing w:before="260" w:after="260" w:line="260" w:lineRule="exact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Heading1Nonumber">
    <w:name w:val="Heading 1 Nonumber"/>
    <w:basedOn w:val="10"/>
    <w:next w:val="aff3"/>
    <w:rsid w:val="003D6D75"/>
    <w:pPr>
      <w:tabs>
        <w:tab w:val="clear" w:pos="400"/>
        <w:tab w:val="clear" w:pos="560"/>
        <w:tab w:val="num" w:pos="643"/>
        <w:tab w:val="num" w:pos="850"/>
      </w:tabs>
      <w:spacing w:before="260" w:after="260" w:line="260" w:lineRule="exact"/>
      <w:ind w:left="643" w:hanging="360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Heading2Nonumber">
    <w:name w:val="Heading 2 Nonumber"/>
    <w:basedOn w:val="20"/>
    <w:next w:val="aff3"/>
    <w:rsid w:val="003D6D75"/>
    <w:pPr>
      <w:numPr>
        <w:ilvl w:val="0"/>
        <w:numId w:val="0"/>
      </w:numPr>
      <w:tabs>
        <w:tab w:val="clear" w:pos="540"/>
        <w:tab w:val="clear" w:pos="700"/>
        <w:tab w:val="num" w:pos="643"/>
        <w:tab w:val="num" w:pos="992"/>
      </w:tabs>
      <w:spacing w:before="0" w:line="240" w:lineRule="exact"/>
      <w:ind w:left="643" w:hanging="360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list1">
    <w:name w:val="list1"/>
    <w:basedOn w:val="13"/>
    <w:rsid w:val="003D6D75"/>
    <w:pPr>
      <w:keepLines w:val="0"/>
      <w:spacing w:before="0" w:after="220"/>
      <w:ind w:left="1440"/>
    </w:pPr>
    <w:rPr>
      <w:rFonts w:eastAsia="바탕체"/>
      <w:noProof w:val="0"/>
    </w:rPr>
  </w:style>
  <w:style w:type="paragraph" w:customStyle="1" w:styleId="EditorsNote">
    <w:name w:val="EditorsNote"/>
    <w:basedOn w:val="a1"/>
    <w:next w:val="a1"/>
    <w:rsid w:val="003D6D75"/>
    <w:pPr>
      <w:keepNext/>
      <w:spacing w:after="220" w:line="240" w:lineRule="auto"/>
    </w:pPr>
    <w:rPr>
      <w:rFonts w:ascii="Helvetica" w:eastAsia="바탕체" w:hAnsi="Helvetica"/>
      <w:i/>
      <w:color w:val="000000"/>
      <w:lang w:val="fr-FR" w:eastAsia="en-US"/>
    </w:rPr>
  </w:style>
  <w:style w:type="paragraph" w:customStyle="1" w:styleId="Heading3Nonumber">
    <w:name w:val="Heading 3 Nonumber"/>
    <w:basedOn w:val="30"/>
    <w:next w:val="aff3"/>
    <w:rsid w:val="003D6D75"/>
    <w:pPr>
      <w:numPr>
        <w:ilvl w:val="0"/>
        <w:numId w:val="0"/>
      </w:numPr>
      <w:tabs>
        <w:tab w:val="clear" w:pos="660"/>
        <w:tab w:val="clear" w:pos="880"/>
        <w:tab w:val="num" w:pos="643"/>
        <w:tab w:val="num" w:pos="1134"/>
      </w:tabs>
      <w:spacing w:before="0" w:after="220" w:line="220" w:lineRule="exact"/>
      <w:ind w:left="643" w:hanging="360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Heading4Nonumber">
    <w:name w:val="Heading 4 Nonumber"/>
    <w:basedOn w:val="40"/>
    <w:next w:val="aff3"/>
    <w:rsid w:val="003D6D75"/>
    <w:pPr>
      <w:numPr>
        <w:ilvl w:val="0"/>
        <w:numId w:val="0"/>
      </w:numPr>
      <w:tabs>
        <w:tab w:val="clear" w:pos="940"/>
        <w:tab w:val="clear" w:pos="1140"/>
        <w:tab w:val="clear" w:pos="1360"/>
        <w:tab w:val="num" w:pos="643"/>
        <w:tab w:val="num" w:pos="1276"/>
      </w:tabs>
      <w:spacing w:before="0" w:after="220" w:line="220" w:lineRule="exact"/>
      <w:ind w:left="643" w:hanging="360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codefragment">
    <w:name w:val="code fragment"/>
    <w:basedOn w:val="a1"/>
    <w:rsid w:val="003D6D75"/>
    <w:pPr>
      <w:keepNext/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</w:tabs>
      <w:spacing w:after="0" w:line="240" w:lineRule="auto"/>
      <w:ind w:left="720"/>
    </w:pPr>
    <w:rPr>
      <w:rFonts w:ascii="Helvetica" w:eastAsia="바탕체" w:hAnsi="Helvetica"/>
      <w:color w:val="000000"/>
      <w:lang w:val="fr-FR" w:eastAsia="en-US"/>
    </w:rPr>
  </w:style>
  <w:style w:type="paragraph" w:customStyle="1" w:styleId="KeepWithNext">
    <w:name w:val="KeepWithNext"/>
    <w:basedOn w:val="a1"/>
    <w:rsid w:val="003D6D75"/>
    <w:pPr>
      <w:keepNext/>
      <w:spacing w:after="220" w:line="240" w:lineRule="auto"/>
    </w:pPr>
    <w:rPr>
      <w:rFonts w:ascii="Helvetica" w:eastAsia="바탕체" w:hAnsi="Helvetica"/>
      <w:color w:val="000000"/>
      <w:lang w:val="fr-FR" w:eastAsia="en-US"/>
    </w:rPr>
  </w:style>
  <w:style w:type="paragraph" w:customStyle="1" w:styleId="figure">
    <w:name w:val="figure"/>
    <w:basedOn w:val="a1"/>
    <w:rsid w:val="003D6D75"/>
    <w:pPr>
      <w:keepNext/>
      <w:spacing w:after="220" w:line="240" w:lineRule="auto"/>
      <w:jc w:val="center"/>
    </w:pPr>
    <w:rPr>
      <w:rFonts w:ascii="Helvetica" w:eastAsia="바탕체" w:hAnsi="Helvetica"/>
      <w:color w:val="000000"/>
      <w:lang w:val="fr-FR" w:eastAsia="en-US"/>
    </w:rPr>
  </w:style>
  <w:style w:type="paragraph" w:customStyle="1" w:styleId="figureannotation">
    <w:name w:val="figure annotation"/>
    <w:basedOn w:val="a1"/>
    <w:rsid w:val="003D6D75"/>
    <w:pPr>
      <w:keepNext/>
      <w:spacing w:after="220" w:line="240" w:lineRule="auto"/>
    </w:pPr>
    <w:rPr>
      <w:rFonts w:ascii="Helvetica" w:eastAsia="바탕체" w:hAnsi="Helvetica"/>
      <w:color w:val="000000"/>
      <w:lang w:val="fr-FR" w:eastAsia="en-US"/>
    </w:rPr>
  </w:style>
  <w:style w:type="paragraph" w:customStyle="1" w:styleId="NoNumHeading">
    <w:name w:val="NoNumHeading"/>
    <w:basedOn w:val="a1"/>
    <w:rsid w:val="003D6D75"/>
    <w:pPr>
      <w:keepNext/>
      <w:spacing w:before="120" w:after="220" w:line="240" w:lineRule="auto"/>
    </w:pPr>
    <w:rPr>
      <w:rFonts w:ascii="Helvetica" w:eastAsia="바탕체" w:hAnsi="Helvetica"/>
      <w:b/>
      <w:color w:val="000000"/>
      <w:lang w:val="fr-FR" w:eastAsia="en-US"/>
    </w:rPr>
  </w:style>
  <w:style w:type="paragraph" w:customStyle="1" w:styleId="list2">
    <w:name w:val="list2"/>
    <w:basedOn w:val="list1"/>
    <w:rsid w:val="003D6D75"/>
    <w:pPr>
      <w:ind w:left="2160"/>
    </w:pPr>
  </w:style>
  <w:style w:type="paragraph" w:customStyle="1" w:styleId="BodyText22">
    <w:name w:val="Body Text 22"/>
    <w:basedOn w:val="a1"/>
    <w:rsid w:val="003D6D75"/>
    <w:pPr>
      <w:spacing w:after="0" w:line="240" w:lineRule="auto"/>
    </w:pPr>
    <w:rPr>
      <w:rFonts w:ascii="Helvetica" w:eastAsia="바탕체" w:hAnsi="Helvetica"/>
      <w:color w:val="000000"/>
      <w:lang w:val="fr-CH" w:eastAsia="en-US"/>
    </w:rPr>
  </w:style>
  <w:style w:type="paragraph" w:customStyle="1" w:styleId="Normalparagraph">
    <w:name w:val="Normal.paragraph"/>
    <w:rsid w:val="003D6D75"/>
    <w:pPr>
      <w:spacing w:after="220"/>
      <w:jc w:val="both"/>
    </w:pPr>
    <w:rPr>
      <w:rFonts w:ascii="Helvetica" w:eastAsia="바탕체" w:hAnsi="Helvetica"/>
      <w:color w:val="000000"/>
      <w:lang w:val="fr-FR" w:eastAsia="en-US"/>
    </w:rPr>
  </w:style>
  <w:style w:type="paragraph" w:customStyle="1" w:styleId="Equation">
    <w:name w:val="Equation"/>
    <w:basedOn w:val="a1"/>
    <w:rsid w:val="003D6D75"/>
    <w:pPr>
      <w:keepNext/>
      <w:spacing w:before="180" w:after="120" w:line="240" w:lineRule="auto"/>
      <w:jc w:val="center"/>
    </w:pPr>
    <w:rPr>
      <w:rFonts w:ascii="Helvetica" w:eastAsia="바탕체" w:hAnsi="Helvetica"/>
      <w:color w:val="000000"/>
      <w:lang w:val="fr-FR" w:eastAsia="en-US"/>
    </w:rPr>
  </w:style>
  <w:style w:type="paragraph" w:customStyle="1" w:styleId="Program-Code">
    <w:name w:val="Program-Code"/>
    <w:basedOn w:val="a1"/>
    <w:rsid w:val="003D6D75"/>
    <w:pPr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</w:tabs>
      <w:spacing w:before="20" w:after="20" w:line="240" w:lineRule="auto"/>
      <w:ind w:left="567" w:right="567"/>
      <w:jc w:val="left"/>
    </w:pPr>
    <w:rPr>
      <w:rFonts w:ascii="Courier" w:eastAsia="바탕체" w:hAnsi="Courier"/>
      <w:color w:val="000000"/>
      <w:sz w:val="16"/>
      <w:lang w:val="fr-FR" w:eastAsia="en-US"/>
    </w:rPr>
  </w:style>
  <w:style w:type="paragraph" w:customStyle="1" w:styleId="Standard1">
    <w:name w:val="Standard1"/>
    <w:rsid w:val="003D6D75"/>
    <w:pPr>
      <w:keepLines/>
      <w:widowControl w:val="0"/>
      <w:spacing w:before="240" w:after="60"/>
      <w:jc w:val="both"/>
    </w:pPr>
    <w:rPr>
      <w:rFonts w:eastAsia="바탕체"/>
      <w:lang w:val="de-DE" w:eastAsia="en-US"/>
    </w:rPr>
  </w:style>
  <w:style w:type="paragraph" w:customStyle="1" w:styleId="enumlev1">
    <w:name w:val="enumlev1"/>
    <w:basedOn w:val="a1"/>
    <w:rsid w:val="003D6D75"/>
    <w:pPr>
      <w:tabs>
        <w:tab w:val="left" w:pos="794"/>
        <w:tab w:val="left" w:pos="1191"/>
        <w:tab w:val="left" w:pos="1588"/>
        <w:tab w:val="left" w:pos="1985"/>
      </w:tabs>
      <w:spacing w:before="86" w:after="0" w:line="240" w:lineRule="auto"/>
      <w:ind w:left="1191" w:hanging="397"/>
    </w:pPr>
    <w:rPr>
      <w:rFonts w:ascii="Times New Roman" w:eastAsia="바탕체" w:hAnsi="Times New Roman"/>
      <w:snapToGrid w:val="0"/>
      <w:lang w:eastAsia="en-US"/>
    </w:rPr>
  </w:style>
  <w:style w:type="paragraph" w:customStyle="1" w:styleId="Normalaftertitle">
    <w:name w:val="Normal after title"/>
    <w:basedOn w:val="a1"/>
    <w:rsid w:val="003D6D75"/>
    <w:pPr>
      <w:tabs>
        <w:tab w:val="left" w:pos="794"/>
        <w:tab w:val="left" w:pos="1191"/>
        <w:tab w:val="left" w:pos="1588"/>
        <w:tab w:val="left" w:pos="1985"/>
      </w:tabs>
      <w:spacing w:before="480" w:after="0" w:line="240" w:lineRule="auto"/>
    </w:pPr>
    <w:rPr>
      <w:rFonts w:ascii="Helvetica" w:eastAsia="바탕체" w:hAnsi="Helvetica"/>
      <w:color w:val="000000"/>
      <w:lang w:val="fr-FR" w:eastAsia="en-US"/>
    </w:rPr>
  </w:style>
  <w:style w:type="paragraph" w:customStyle="1" w:styleId="CellBody">
    <w:name w:val="CellBody"/>
    <w:rsid w:val="003D6D75"/>
    <w:pPr>
      <w:widowControl w:val="0"/>
      <w:spacing w:after="80" w:line="240" w:lineRule="atLeast"/>
    </w:pPr>
    <w:rPr>
      <w:rFonts w:ascii="Times" w:eastAsia="바탕체" w:hAnsi="Times"/>
      <w:color w:val="000000"/>
      <w:lang w:eastAsia="en-US"/>
    </w:rPr>
  </w:style>
  <w:style w:type="paragraph" w:customStyle="1" w:styleId="bulletpdam">
    <w:name w:val="bullet_pdam"/>
    <w:basedOn w:val="a1"/>
    <w:rsid w:val="003D6D75"/>
    <w:pPr>
      <w:tabs>
        <w:tab w:val="num" w:pos="1492"/>
      </w:tabs>
      <w:spacing w:after="220" w:line="240" w:lineRule="auto"/>
      <w:ind w:left="1492" w:hanging="360"/>
    </w:pPr>
    <w:rPr>
      <w:rFonts w:ascii="Helvetica" w:eastAsia="바탕체" w:hAnsi="Helvetica"/>
      <w:lang w:val="en-AU" w:eastAsia="en-US"/>
    </w:rPr>
  </w:style>
  <w:style w:type="paragraph" w:customStyle="1" w:styleId="C-code">
    <w:name w:val="C-code"/>
    <w:basedOn w:val="a1"/>
    <w:rsid w:val="003D6D75"/>
    <w:pPr>
      <w:spacing w:after="0" w:line="240" w:lineRule="auto"/>
      <w:jc w:val="left"/>
    </w:pPr>
    <w:rPr>
      <w:rFonts w:ascii="Courier" w:eastAsia="바탕체" w:hAnsi="Courier"/>
      <w:sz w:val="18"/>
      <w:lang w:eastAsia="en-US"/>
    </w:rPr>
  </w:style>
  <w:style w:type="paragraph" w:customStyle="1" w:styleId="Blanc">
    <w:name w:val="Blanc"/>
    <w:basedOn w:val="TableTitle0"/>
    <w:next w:val="TableText0"/>
    <w:rsid w:val="003D6D75"/>
    <w:pPr>
      <w:spacing w:line="-12" w:lineRule="auto"/>
    </w:pPr>
    <w:rPr>
      <w:b w:val="0"/>
      <w:sz w:val="8"/>
    </w:rPr>
  </w:style>
  <w:style w:type="paragraph" w:customStyle="1" w:styleId="TableTitle0">
    <w:name w:val="Table_Title"/>
    <w:basedOn w:val="Table1"/>
    <w:next w:val="Blanc"/>
    <w:rsid w:val="003D6D75"/>
    <w:pPr>
      <w:spacing w:before="0" w:after="57"/>
    </w:pPr>
    <w:rPr>
      <w:b/>
    </w:rPr>
  </w:style>
  <w:style w:type="paragraph" w:customStyle="1" w:styleId="Table1">
    <w:name w:val="Table_#"/>
    <w:basedOn w:val="a1"/>
    <w:next w:val="TableTitle0"/>
    <w:rsid w:val="003D6D75"/>
    <w:pPr>
      <w:keepNext/>
      <w:spacing w:before="567" w:after="113" w:line="240" w:lineRule="auto"/>
      <w:jc w:val="center"/>
    </w:pPr>
    <w:rPr>
      <w:rFonts w:ascii="Helvetica" w:eastAsia="바탕체" w:hAnsi="Helvetica"/>
      <w:color w:val="000000"/>
      <w:lang w:val="fr-FR" w:eastAsia="en-US"/>
    </w:rPr>
  </w:style>
  <w:style w:type="paragraph" w:customStyle="1" w:styleId="TableText0">
    <w:name w:val="Table_Text"/>
    <w:basedOn w:val="a1"/>
    <w:rsid w:val="003D6D75"/>
    <w:pPr>
      <w:tabs>
        <w:tab w:val="left" w:pos="794"/>
        <w:tab w:val="left" w:pos="1191"/>
        <w:tab w:val="left" w:pos="1588"/>
        <w:tab w:val="left" w:pos="1985"/>
      </w:tabs>
      <w:spacing w:before="100" w:after="100" w:line="-190" w:lineRule="auto"/>
      <w:jc w:val="left"/>
    </w:pPr>
    <w:rPr>
      <w:rFonts w:ascii="Helvetica" w:eastAsia="바탕체" w:hAnsi="Helvetica"/>
      <w:color w:val="000000"/>
      <w:sz w:val="18"/>
      <w:lang w:val="fr-FR" w:eastAsia="en-US"/>
    </w:rPr>
  </w:style>
  <w:style w:type="paragraph" w:customStyle="1" w:styleId="Bitstream">
    <w:name w:val="Bitstream"/>
    <w:basedOn w:val="a1"/>
    <w:rsid w:val="003D6D75"/>
    <w:pPr>
      <w:tabs>
        <w:tab w:val="left" w:pos="284"/>
        <w:tab w:val="left" w:pos="567"/>
        <w:tab w:val="left" w:pos="720"/>
        <w:tab w:val="left" w:pos="851"/>
        <w:tab w:val="left" w:pos="1134"/>
        <w:tab w:val="left" w:pos="1418"/>
        <w:tab w:val="left" w:pos="1701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right" w:pos="7938"/>
      </w:tabs>
      <w:spacing w:after="0" w:line="240" w:lineRule="auto"/>
    </w:pPr>
    <w:rPr>
      <w:rFonts w:ascii="Times New Roman" w:eastAsia="바탕체" w:hAnsi="Times New Roman"/>
      <w:lang w:eastAsia="en-US"/>
    </w:rPr>
  </w:style>
  <w:style w:type="paragraph" w:customStyle="1" w:styleId="PlainText1">
    <w:name w:val="Plain Text1"/>
    <w:basedOn w:val="a1"/>
    <w:rsid w:val="003D6D75"/>
    <w:pPr>
      <w:spacing w:after="0" w:line="240" w:lineRule="auto"/>
      <w:jc w:val="left"/>
    </w:pPr>
    <w:rPr>
      <w:rFonts w:ascii="Courier New" w:eastAsia="바탕체" w:hAnsi="Courier New"/>
      <w:color w:val="000000"/>
      <w:lang w:val="en-AU" w:eastAsia="en-US"/>
    </w:rPr>
  </w:style>
  <w:style w:type="paragraph" w:customStyle="1" w:styleId="Testointabella">
    <w:name w:val="Testo in tabella"/>
    <w:basedOn w:val="XELTStileBase"/>
    <w:rsid w:val="003D6D75"/>
    <w:pPr>
      <w:spacing w:before="80" w:after="40"/>
      <w:jc w:val="left"/>
    </w:pPr>
  </w:style>
  <w:style w:type="paragraph" w:customStyle="1" w:styleId="XELTStileBase">
    <w:name w:val="XELT_Stile_Base"/>
    <w:basedOn w:val="a1"/>
    <w:rsid w:val="003D6D75"/>
    <w:pPr>
      <w:spacing w:after="0" w:line="240" w:lineRule="auto"/>
    </w:pPr>
    <w:rPr>
      <w:rFonts w:ascii="Helvetica" w:eastAsia="바탕체" w:hAnsi="Helvetica"/>
      <w:color w:val="000000"/>
      <w:lang w:val="it-IT" w:eastAsia="en-US"/>
    </w:rPr>
  </w:style>
  <w:style w:type="paragraph" w:customStyle="1" w:styleId="BodyText23">
    <w:name w:val="Body Text 23"/>
    <w:basedOn w:val="a1"/>
    <w:rsid w:val="003D6D75"/>
    <w:pPr>
      <w:spacing w:after="0" w:line="240" w:lineRule="auto"/>
      <w:jc w:val="left"/>
    </w:pPr>
    <w:rPr>
      <w:rFonts w:ascii="Helvetica" w:eastAsia="바탕체" w:hAnsi="Helvetica"/>
      <w:b/>
      <w:color w:val="000000"/>
      <w:sz w:val="24"/>
      <w:lang w:val="en-AU" w:eastAsia="en-US"/>
    </w:rPr>
  </w:style>
  <w:style w:type="paragraph" w:customStyle="1" w:styleId="Bullet0">
    <w:name w:val="Bullet"/>
    <w:basedOn w:val="a1"/>
    <w:rsid w:val="003D6D75"/>
    <w:pPr>
      <w:spacing w:after="220" w:line="240" w:lineRule="auto"/>
      <w:ind w:left="360" w:hanging="360"/>
      <w:jc w:val="left"/>
    </w:pPr>
    <w:rPr>
      <w:rFonts w:ascii="Helvetica" w:eastAsia="바탕체" w:hAnsi="Helvetica"/>
      <w:color w:val="000000"/>
      <w:lang w:val="fr-FR" w:eastAsia="en-US"/>
    </w:rPr>
  </w:style>
  <w:style w:type="paragraph" w:customStyle="1" w:styleId="Equation-uh">
    <w:name w:val="Equation-uh"/>
    <w:basedOn w:val="a1"/>
    <w:rsid w:val="003D6D75"/>
    <w:pPr>
      <w:tabs>
        <w:tab w:val="right" w:pos="8222"/>
      </w:tabs>
      <w:spacing w:before="240" w:after="0" w:line="240" w:lineRule="auto"/>
      <w:ind w:left="720"/>
    </w:pPr>
    <w:rPr>
      <w:rFonts w:ascii="Times New Roman" w:eastAsia="바탕체" w:hAnsi="Times New Roman"/>
      <w:lang w:val="en-GB" w:eastAsia="en-US"/>
    </w:rPr>
  </w:style>
  <w:style w:type="paragraph" w:customStyle="1" w:styleId="nor">
    <w:name w:val="nor"/>
    <w:basedOn w:val="a1"/>
    <w:rsid w:val="003D6D75"/>
    <w:pPr>
      <w:spacing w:after="220" w:line="240" w:lineRule="auto"/>
      <w:ind w:right="-1050"/>
    </w:pPr>
    <w:rPr>
      <w:rFonts w:ascii="Helvetica" w:eastAsia="바탕체" w:hAnsi="Helvetica"/>
      <w:color w:val="000000"/>
      <w:lang w:val="fr-FR" w:eastAsia="en-US"/>
    </w:rPr>
  </w:style>
  <w:style w:type="paragraph" w:customStyle="1" w:styleId="Date2">
    <w:name w:val="Date2"/>
    <w:basedOn w:val="a1"/>
    <w:rsid w:val="003D6D75"/>
    <w:pPr>
      <w:spacing w:after="0" w:line="240" w:lineRule="auto"/>
      <w:jc w:val="left"/>
    </w:pPr>
    <w:rPr>
      <w:rFonts w:ascii="Helvetica" w:eastAsia="바탕체" w:hAnsi="Helvetica"/>
      <w:color w:val="000000"/>
      <w:lang w:val="en-AU" w:eastAsia="en-US"/>
    </w:rPr>
  </w:style>
  <w:style w:type="paragraph" w:customStyle="1" w:styleId="glossary-ex">
    <w:name w:val="glossary-ex"/>
    <w:basedOn w:val="glossaire"/>
    <w:rsid w:val="003D6D75"/>
    <w:pPr>
      <w:spacing w:before="0"/>
    </w:pPr>
  </w:style>
  <w:style w:type="paragraph" w:customStyle="1" w:styleId="glossaire">
    <w:name w:val="glossaire"/>
    <w:basedOn w:val="a1"/>
    <w:rsid w:val="003D6D75"/>
    <w:pPr>
      <w:spacing w:before="80" w:after="0" w:line="240" w:lineRule="auto"/>
    </w:pPr>
    <w:rPr>
      <w:rFonts w:ascii="Helvetica" w:eastAsia="바탕체" w:hAnsi="Helvetica"/>
      <w:color w:val="000000"/>
      <w:lang w:val="fr-FR" w:eastAsia="en-US"/>
    </w:rPr>
  </w:style>
  <w:style w:type="paragraph" w:customStyle="1" w:styleId="test">
    <w:name w:val="test"/>
    <w:basedOn w:val="a1"/>
    <w:rsid w:val="003D6D75"/>
    <w:pPr>
      <w:spacing w:after="0" w:line="240" w:lineRule="auto"/>
      <w:jc w:val="left"/>
    </w:pPr>
    <w:rPr>
      <w:rFonts w:ascii="Helvetica" w:eastAsia="바탕체" w:hAnsi="Helvetica"/>
      <w:color w:val="000000"/>
      <w:lang w:val="en-AU" w:eastAsia="en-US"/>
    </w:rPr>
  </w:style>
  <w:style w:type="paragraph" w:customStyle="1" w:styleId="Figure0">
    <w:name w:val="Figure"/>
    <w:basedOn w:val="a1"/>
    <w:rsid w:val="003D6D75"/>
    <w:pPr>
      <w:spacing w:after="0" w:line="240" w:lineRule="auto"/>
      <w:jc w:val="center"/>
    </w:pPr>
    <w:rPr>
      <w:rFonts w:ascii="Helvetica" w:eastAsia="바탕체" w:hAnsi="Helvetica"/>
      <w:color w:val="000000"/>
      <w:lang w:val="en-AU" w:eastAsia="en-US"/>
    </w:rPr>
  </w:style>
  <w:style w:type="paragraph" w:customStyle="1" w:styleId="Reference">
    <w:name w:val="Reference"/>
    <w:basedOn w:val="a1"/>
    <w:rsid w:val="003D6D75"/>
    <w:pPr>
      <w:spacing w:before="80" w:after="40" w:line="240" w:lineRule="auto"/>
      <w:ind w:left="567" w:hanging="567"/>
    </w:pPr>
    <w:rPr>
      <w:rFonts w:ascii="Helvetica" w:eastAsia="바탕체" w:hAnsi="Helvetica"/>
      <w:color w:val="000000"/>
      <w:lang w:val="en-GB" w:eastAsia="en-US"/>
    </w:rPr>
  </w:style>
  <w:style w:type="paragraph" w:customStyle="1" w:styleId="Style3">
    <w:name w:val="Style3"/>
    <w:basedOn w:val="a1"/>
    <w:rsid w:val="003D6D75"/>
    <w:pPr>
      <w:spacing w:line="240" w:lineRule="atLeast"/>
      <w:jc w:val="left"/>
    </w:pPr>
    <w:rPr>
      <w:rFonts w:ascii="Times New Roman" w:eastAsia="Times New Roman" w:hAnsi="Times New Roman"/>
      <w:b/>
      <w:sz w:val="24"/>
      <w:lang w:eastAsia="en-US"/>
    </w:rPr>
  </w:style>
  <w:style w:type="paragraph" w:customStyle="1" w:styleId="footnotetext">
    <w:name w:val="footnotetext"/>
    <w:basedOn w:val="a1"/>
    <w:rsid w:val="003D6D75"/>
    <w:pPr>
      <w:spacing w:after="0" w:line="240" w:lineRule="auto"/>
      <w:jc w:val="left"/>
    </w:pPr>
    <w:rPr>
      <w:rFonts w:ascii="Times New Roman" w:eastAsia="Times New Roman" w:hAnsi="Times New Roman"/>
      <w:sz w:val="24"/>
      <w:lang w:eastAsia="en-US"/>
    </w:rPr>
  </w:style>
  <w:style w:type="paragraph" w:customStyle="1" w:styleId="BodyText21">
    <w:name w:val="Body Text 21"/>
    <w:basedOn w:val="a1"/>
    <w:rsid w:val="003D6D75"/>
    <w:rPr>
      <w:rFonts w:ascii="Helvetica" w:eastAsia="Times New Roman" w:hAnsi="Helvetica"/>
      <w:color w:val="000000"/>
      <w:lang w:val="fr-CH" w:eastAsia="en-US"/>
    </w:rPr>
  </w:style>
  <w:style w:type="paragraph" w:customStyle="1" w:styleId="AnnexN0">
    <w:name w:val="AnnexN"/>
    <w:basedOn w:val="a1"/>
    <w:next w:val="a1"/>
    <w:rsid w:val="003D6D75"/>
    <w:pPr>
      <w:keepNext/>
      <w:spacing w:after="220"/>
      <w:jc w:val="center"/>
    </w:pPr>
    <w:rPr>
      <w:rFonts w:ascii="Helvetica" w:eastAsia="Times New Roman" w:hAnsi="Helvetica"/>
      <w:b/>
      <w:color w:val="000000"/>
      <w:sz w:val="28"/>
      <w:lang w:val="fr-FR" w:eastAsia="en-US"/>
    </w:rPr>
  </w:style>
  <w:style w:type="paragraph" w:customStyle="1" w:styleId="tabletitle1">
    <w:name w:val="table title"/>
    <w:basedOn w:val="a1"/>
    <w:rsid w:val="003D6D75"/>
    <w:pPr>
      <w:keepNext/>
      <w:spacing w:after="120"/>
      <w:jc w:val="center"/>
    </w:pPr>
    <w:rPr>
      <w:rFonts w:ascii="Helvetica" w:eastAsia="Times New Roman" w:hAnsi="Helvetica"/>
      <w:b/>
      <w:color w:val="000000"/>
      <w:lang w:val="fr-FR" w:eastAsia="en-US"/>
    </w:rPr>
  </w:style>
  <w:style w:type="paragraph" w:customStyle="1" w:styleId="figuretitle0">
    <w:name w:val="figure title"/>
    <w:basedOn w:val="a1"/>
    <w:rsid w:val="003D6D75"/>
    <w:pPr>
      <w:spacing w:after="180"/>
      <w:jc w:val="center"/>
    </w:pPr>
    <w:rPr>
      <w:rFonts w:ascii="Helvetica" w:eastAsia="Times New Roman" w:hAnsi="Helvetica"/>
      <w:b/>
      <w:color w:val="000000"/>
      <w:lang w:val="fr-FR" w:eastAsia="en-US"/>
    </w:rPr>
  </w:style>
  <w:style w:type="paragraph" w:customStyle="1" w:styleId="15">
    <w:name w:val="표준 들여쓰기1"/>
    <w:basedOn w:val="a1"/>
    <w:next w:val="a1"/>
    <w:rsid w:val="003D6D75"/>
    <w:pPr>
      <w:ind w:left="720"/>
    </w:pPr>
    <w:rPr>
      <w:rFonts w:ascii="Helvetica" w:eastAsia="Times New Roman" w:hAnsi="Helvetica"/>
      <w:color w:val="000000"/>
      <w:lang w:val="fr-FR" w:eastAsia="en-US"/>
    </w:rPr>
  </w:style>
  <w:style w:type="paragraph" w:customStyle="1" w:styleId="Comment">
    <w:name w:val="Comment"/>
    <w:basedOn w:val="a1"/>
    <w:rsid w:val="003D6D75"/>
    <w:pPr>
      <w:suppressLineNumbers/>
      <w:spacing w:after="220"/>
    </w:pPr>
    <w:rPr>
      <w:rFonts w:ascii="Helvetica" w:eastAsia="Times New Roman" w:hAnsi="Helvetica"/>
      <w:color w:val="000000"/>
      <w:sz w:val="22"/>
      <w:lang w:val="fr-FR" w:eastAsia="en-US"/>
    </w:rPr>
  </w:style>
  <w:style w:type="paragraph" w:customStyle="1" w:styleId="BibReference">
    <w:name w:val="Bib Reference"/>
    <w:basedOn w:val="a1"/>
    <w:rsid w:val="003D6D75"/>
    <w:pPr>
      <w:tabs>
        <w:tab w:val="left" w:pos="1080"/>
      </w:tabs>
      <w:spacing w:before="40" w:after="40"/>
      <w:ind w:left="1080" w:right="-720" w:hanging="1080"/>
    </w:pPr>
    <w:rPr>
      <w:rFonts w:ascii="Times" w:eastAsia="Times New Roman" w:hAnsi="Times"/>
      <w:color w:val="000000"/>
      <w:sz w:val="22"/>
      <w:lang w:val="fr-FR" w:eastAsia="en-US"/>
    </w:rPr>
  </w:style>
  <w:style w:type="paragraph" w:customStyle="1" w:styleId="MpegInfo">
    <w:name w:val="Mpeg Info"/>
    <w:basedOn w:val="a1"/>
    <w:rsid w:val="003D6D75"/>
    <w:pPr>
      <w:tabs>
        <w:tab w:val="left" w:pos="1440"/>
      </w:tabs>
      <w:suppressAutoHyphens/>
    </w:pPr>
    <w:rPr>
      <w:rFonts w:ascii="Times" w:eastAsia="Times New Roman" w:hAnsi="Times"/>
      <w:b/>
      <w:color w:val="000000"/>
      <w:lang w:val="fr-FR" w:eastAsia="en-US"/>
    </w:rPr>
  </w:style>
  <w:style w:type="paragraph" w:customStyle="1" w:styleId="bullet1">
    <w:name w:val="bullet1"/>
    <w:basedOn w:val="a1"/>
    <w:rsid w:val="003D6D75"/>
    <w:pPr>
      <w:ind w:left="851"/>
    </w:pPr>
    <w:rPr>
      <w:rFonts w:ascii="Helvetica" w:eastAsia="Times New Roman" w:hAnsi="Helvetica"/>
      <w:color w:val="000000"/>
      <w:lang w:val="fr-FR" w:eastAsia="en-US"/>
    </w:rPr>
  </w:style>
  <w:style w:type="paragraph" w:customStyle="1" w:styleId="bullet1f">
    <w:name w:val="bullet1f"/>
    <w:basedOn w:val="bullet1"/>
    <w:rsid w:val="003D6D75"/>
    <w:pPr>
      <w:spacing w:before="200"/>
    </w:pPr>
  </w:style>
  <w:style w:type="paragraph" w:customStyle="1" w:styleId="bullet1l">
    <w:name w:val="bullet1l"/>
    <w:basedOn w:val="bullet1"/>
    <w:rsid w:val="003D6D75"/>
  </w:style>
  <w:style w:type="paragraph" w:customStyle="1" w:styleId="Listing">
    <w:name w:val="Listing"/>
    <w:basedOn w:val="a1"/>
    <w:rsid w:val="003D6D75"/>
    <w:rPr>
      <w:rFonts w:ascii="Courier" w:eastAsia="Times New Roman" w:hAnsi="Courier"/>
      <w:color w:val="000000"/>
      <w:lang w:val="fr-FR" w:eastAsia="en-US"/>
    </w:rPr>
  </w:style>
  <w:style w:type="paragraph" w:customStyle="1" w:styleId="TableLegend">
    <w:name w:val="Table_Legend"/>
    <w:basedOn w:val="a1"/>
    <w:next w:val="a1"/>
    <w:rsid w:val="003D6D75"/>
    <w:pPr>
      <w:keepNext/>
      <w:tabs>
        <w:tab w:val="left" w:pos="794"/>
        <w:tab w:val="left" w:pos="1191"/>
        <w:tab w:val="left" w:pos="1588"/>
        <w:tab w:val="left" w:pos="1985"/>
      </w:tabs>
      <w:spacing w:before="113" w:after="480"/>
    </w:pPr>
    <w:rPr>
      <w:rFonts w:ascii="Helvetica" w:eastAsia="Times New Roman" w:hAnsi="Helvetica"/>
      <w:color w:val="000000"/>
      <w:sz w:val="18"/>
      <w:lang w:val="fr-FR" w:eastAsia="en-US"/>
    </w:rPr>
  </w:style>
  <w:style w:type="paragraph" w:customStyle="1" w:styleId="TableTextBody">
    <w:name w:val="Table_Text_Body"/>
    <w:basedOn w:val="TableText0"/>
    <w:rsid w:val="003D6D75"/>
    <w:pPr>
      <w:keepNext/>
      <w:spacing w:before="0" w:after="0" w:line="240" w:lineRule="auto"/>
      <w:jc w:val="both"/>
    </w:pPr>
    <w:rPr>
      <w:rFonts w:eastAsia="Times New Roman"/>
    </w:rPr>
  </w:style>
  <w:style w:type="paragraph" w:customStyle="1" w:styleId="enum-0">
    <w:name w:val="enum-0"/>
    <w:basedOn w:val="req"/>
    <w:rsid w:val="003D6D75"/>
    <w:pPr>
      <w:spacing w:before="0" w:after="0"/>
    </w:pPr>
  </w:style>
  <w:style w:type="paragraph" w:customStyle="1" w:styleId="req">
    <w:name w:val="req"/>
    <w:basedOn w:val="a1"/>
    <w:rsid w:val="003D6D75"/>
    <w:pPr>
      <w:spacing w:before="40" w:after="220"/>
    </w:pPr>
    <w:rPr>
      <w:rFonts w:ascii="Helvetica" w:eastAsia="Times New Roman" w:hAnsi="Helvetica"/>
      <w:noProof/>
      <w:color w:val="000000"/>
      <w:sz w:val="22"/>
      <w:lang w:val="fr-FR" w:eastAsia="en-US"/>
    </w:rPr>
  </w:style>
  <w:style w:type="paragraph" w:customStyle="1" w:styleId="Text">
    <w:name w:val="Text"/>
    <w:basedOn w:val="a1"/>
    <w:rsid w:val="003D6D75"/>
    <w:pPr>
      <w:ind w:left="560"/>
    </w:pPr>
    <w:rPr>
      <w:rFonts w:ascii="Times" w:eastAsia="Times New Roman" w:hAnsi="Times"/>
      <w:color w:val="000000"/>
      <w:lang w:val="fr-FR" w:eastAsia="en-US"/>
    </w:rPr>
  </w:style>
  <w:style w:type="paragraph" w:customStyle="1" w:styleId="Lista3">
    <w:name w:val="Lista 3"/>
    <w:basedOn w:val="a1"/>
    <w:rsid w:val="003D6D75"/>
    <w:pPr>
      <w:ind w:left="720" w:hanging="360"/>
    </w:pPr>
    <w:rPr>
      <w:rFonts w:ascii="Helvetica" w:eastAsia="Times New Roman" w:hAnsi="Helvetica"/>
      <w:color w:val="000000"/>
      <w:lang w:eastAsia="en-US"/>
    </w:rPr>
  </w:style>
  <w:style w:type="paragraph" w:customStyle="1" w:styleId="Epgrafe">
    <w:name w:val="Epígrafe"/>
    <w:basedOn w:val="a1"/>
    <w:next w:val="a1"/>
    <w:rsid w:val="003D6D75"/>
    <w:pPr>
      <w:spacing w:before="120" w:after="120"/>
      <w:jc w:val="center"/>
    </w:pPr>
    <w:rPr>
      <w:rFonts w:ascii="Helvetica" w:eastAsia="Times New Roman" w:hAnsi="Helvetica"/>
      <w:b/>
      <w:color w:val="000000"/>
      <w:lang w:eastAsia="en-US"/>
    </w:rPr>
  </w:style>
  <w:style w:type="paragraph" w:customStyle="1" w:styleId="Lista2">
    <w:name w:val="Lista 2"/>
    <w:basedOn w:val="a1"/>
    <w:rsid w:val="003D6D75"/>
    <w:pPr>
      <w:ind w:left="360" w:hanging="360"/>
    </w:pPr>
    <w:rPr>
      <w:rFonts w:ascii="Helvetica" w:eastAsia="Times New Roman" w:hAnsi="Helvetica"/>
      <w:color w:val="000000"/>
      <w:lang w:eastAsia="en-US"/>
    </w:rPr>
  </w:style>
  <w:style w:type="paragraph" w:customStyle="1" w:styleId="Code2">
    <w:name w:val="Code2"/>
    <w:basedOn w:val="Code1"/>
    <w:rsid w:val="003D6D75"/>
    <w:pPr>
      <w:spacing w:after="240" w:line="230" w:lineRule="atLeast"/>
      <w:ind w:left="288"/>
      <w:jc w:val="both"/>
    </w:pPr>
    <w:rPr>
      <w:rFonts w:cs="Times New Roman"/>
      <w:noProof w:val="0"/>
      <w:color w:val="000000"/>
      <w:lang w:val="fr-FR"/>
    </w:rPr>
  </w:style>
  <w:style w:type="paragraph" w:customStyle="1" w:styleId="Capoverso">
    <w:name w:val="Capoverso"/>
    <w:basedOn w:val="XELTStileBase"/>
    <w:rsid w:val="003D6D75"/>
    <w:pPr>
      <w:spacing w:before="200" w:after="240" w:line="230" w:lineRule="atLeast"/>
      <w:ind w:firstLine="560"/>
    </w:pPr>
    <w:rPr>
      <w:rFonts w:eastAsia="Times New Roman"/>
    </w:rPr>
  </w:style>
  <w:style w:type="paragraph" w:customStyle="1" w:styleId="Listaprimolivello">
    <w:name w:val="Lista primo livello"/>
    <w:basedOn w:val="XELTStileBase"/>
    <w:rsid w:val="003D6D75"/>
    <w:pPr>
      <w:spacing w:before="80" w:after="240" w:line="230" w:lineRule="atLeast"/>
      <w:ind w:left="560" w:hanging="560"/>
    </w:pPr>
    <w:rPr>
      <w:rFonts w:eastAsia="Times New Roman"/>
    </w:rPr>
  </w:style>
  <w:style w:type="paragraph" w:customStyle="1" w:styleId="HeadingNoNum">
    <w:name w:val="HeadingNoNum"/>
    <w:basedOn w:val="10"/>
    <w:next w:val="Body"/>
    <w:rsid w:val="003D6D75"/>
    <w:pPr>
      <w:tabs>
        <w:tab w:val="left" w:pos="360"/>
      </w:tabs>
      <w:spacing w:before="240" w:after="60" w:line="260" w:lineRule="exact"/>
      <w:ind w:left="850" w:hanging="425"/>
      <w:outlineLvl w:val="9"/>
    </w:pPr>
    <w:rPr>
      <w:rFonts w:eastAsia="Times New Roman"/>
      <w:color w:val="000000"/>
      <w:kern w:val="28"/>
      <w:lang w:val="fr-FR" w:eastAsia="en-US"/>
    </w:rPr>
  </w:style>
  <w:style w:type="paragraph" w:customStyle="1" w:styleId="berschrift1HeadingU">
    <w:name w:val="Überschrift 1.Heading U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fr-FR" w:eastAsia="en-US"/>
    </w:rPr>
  </w:style>
  <w:style w:type="paragraph" w:customStyle="1" w:styleId="berschrift1HeadingUr">
    <w:name w:val="Überschrift 1.Heading Uþç r_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fr-FR" w:eastAsia="en-US"/>
    </w:rPr>
  </w:style>
  <w:style w:type="paragraph" w:customStyle="1" w:styleId="FigureTitle1">
    <w:name w:val="Figure_Title"/>
    <w:basedOn w:val="a1"/>
    <w:next w:val="a1"/>
    <w:rsid w:val="003D6D75"/>
    <w:pPr>
      <w:keepNext/>
      <w:tabs>
        <w:tab w:val="left" w:pos="794"/>
        <w:tab w:val="left" w:pos="1191"/>
        <w:tab w:val="left" w:pos="1588"/>
        <w:tab w:val="left" w:pos="1985"/>
      </w:tabs>
      <w:spacing w:after="720"/>
      <w:jc w:val="center"/>
    </w:pPr>
    <w:rPr>
      <w:rFonts w:ascii="Helvetica" w:eastAsia="Times New Roman" w:hAnsi="Helvetica"/>
      <w:b/>
      <w:color w:val="000000"/>
      <w:lang w:val="fr-FR" w:eastAsia="en-US"/>
    </w:rPr>
  </w:style>
  <w:style w:type="paragraph" w:customStyle="1" w:styleId="W">
    <w:name w:val="•W"/>
    <w:rsid w:val="003D6D75"/>
    <w:pPr>
      <w:widowControl w:val="0"/>
      <w:jc w:val="both"/>
    </w:pPr>
    <w:rPr>
      <w:rFonts w:eastAsia="Times New Roman"/>
      <w:kern w:val="2"/>
      <w:sz w:val="21"/>
      <w:lang w:val="en-GB" w:eastAsia="en-US"/>
    </w:rPr>
  </w:style>
  <w:style w:type="paragraph" w:customStyle="1" w:styleId="16">
    <w:name w:val="본문1"/>
    <w:basedOn w:val="a1"/>
    <w:next w:val="a1"/>
    <w:rsid w:val="003D6D75"/>
    <w:pPr>
      <w:spacing w:after="119" w:line="198" w:lineRule="auto"/>
    </w:pPr>
    <w:rPr>
      <w:rFonts w:ascii="Times" w:eastAsia="Times New Roman" w:hAnsi="Times"/>
      <w:color w:val="000000"/>
      <w:lang w:val="fr-FR" w:eastAsia="en-US"/>
    </w:rPr>
  </w:style>
  <w:style w:type="paragraph" w:customStyle="1" w:styleId="berschrift6H6H61">
    <w:name w:val="Überschrift 6.H6.H61"/>
    <w:basedOn w:val="a1"/>
    <w:next w:val="a1"/>
    <w:rsid w:val="003D6D75"/>
    <w:pPr>
      <w:spacing w:after="220"/>
    </w:pPr>
    <w:rPr>
      <w:rFonts w:ascii="Helvetica" w:eastAsia="Times New Roman" w:hAnsi="Helvetica"/>
      <w:i/>
      <w:color w:val="000000"/>
      <w:sz w:val="22"/>
      <w:lang w:val="en-AU" w:eastAsia="en-US"/>
    </w:rPr>
  </w:style>
  <w:style w:type="paragraph" w:customStyle="1" w:styleId="NBComment">
    <w:name w:val="NBComment"/>
    <w:basedOn w:val="a1"/>
    <w:rsid w:val="003D6D75"/>
    <w:rPr>
      <w:rFonts w:ascii="Helvetica" w:eastAsia="Times New Roman" w:hAnsi="Helvetica"/>
      <w:b/>
      <w:color w:val="000000"/>
      <w:sz w:val="22"/>
      <w:lang w:val="en-AU" w:eastAsia="en-US"/>
    </w:rPr>
  </w:style>
  <w:style w:type="paragraph" w:customStyle="1" w:styleId="berschrift2H2">
    <w:name w:val="Überschrift 2.H2"/>
    <w:basedOn w:val="a1"/>
    <w:next w:val="a1"/>
    <w:rsid w:val="003D6D75"/>
    <w:pPr>
      <w:keepNext/>
      <w:spacing w:after="220"/>
    </w:pPr>
    <w:rPr>
      <w:rFonts w:eastAsia="Times New Roman"/>
      <w:b/>
      <w:i/>
      <w:color w:val="000000"/>
      <w:sz w:val="24"/>
      <w:lang w:val="en-AU" w:eastAsia="en-US"/>
    </w:rPr>
  </w:style>
  <w:style w:type="paragraph" w:customStyle="1" w:styleId="berschrift1HeadingU2">
    <w:name w:val="Überschrift 1.Heading U2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en-AU" w:eastAsia="en-US"/>
    </w:rPr>
  </w:style>
  <w:style w:type="paragraph" w:customStyle="1" w:styleId="berschrift2H21">
    <w:name w:val="Überschrift 2.H21"/>
    <w:basedOn w:val="a1"/>
    <w:next w:val="a1"/>
    <w:rsid w:val="003D6D75"/>
    <w:pPr>
      <w:keepNext/>
      <w:spacing w:after="220"/>
    </w:pPr>
    <w:rPr>
      <w:rFonts w:eastAsia="Times New Roman"/>
      <w:b/>
      <w:i/>
      <w:color w:val="000000"/>
      <w:sz w:val="24"/>
      <w:lang w:val="en-AU" w:eastAsia="en-US"/>
    </w:rPr>
  </w:style>
  <w:style w:type="paragraph" w:customStyle="1" w:styleId="berschrift1HeadingU1">
    <w:name w:val="Überschrift 1.Heading U1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en-AU" w:eastAsia="en-US"/>
    </w:rPr>
  </w:style>
  <w:style w:type="paragraph" w:customStyle="1" w:styleId="berschrift3H3H31">
    <w:name w:val="Überschrift 3.H3.H31"/>
    <w:basedOn w:val="a1"/>
    <w:next w:val="a1"/>
    <w:rsid w:val="003D6D75"/>
    <w:pPr>
      <w:keepNext/>
      <w:tabs>
        <w:tab w:val="left" w:pos="720"/>
      </w:tabs>
      <w:spacing w:after="220"/>
      <w:ind w:left="720" w:hanging="720"/>
    </w:pPr>
    <w:rPr>
      <w:rFonts w:eastAsia="Times New Roman"/>
      <w:color w:val="000000"/>
      <w:sz w:val="24"/>
      <w:lang w:val="en-AU" w:eastAsia="en-US"/>
    </w:rPr>
  </w:style>
  <w:style w:type="paragraph" w:customStyle="1" w:styleId="Date1">
    <w:name w:val="Date1"/>
    <w:basedOn w:val="a1"/>
    <w:rsid w:val="003D6D75"/>
    <w:rPr>
      <w:rFonts w:ascii="Helvetica" w:eastAsia="Times New Roman" w:hAnsi="Helvetica"/>
      <w:color w:val="000000"/>
      <w:lang w:val="en-AU" w:eastAsia="en-US"/>
    </w:rPr>
  </w:style>
  <w:style w:type="paragraph" w:customStyle="1" w:styleId="t">
    <w:name w:val="“ú•t"/>
    <w:basedOn w:val="a1"/>
    <w:next w:val="a1"/>
    <w:rsid w:val="003D6D75"/>
    <w:pPr>
      <w:spacing w:after="220"/>
    </w:pPr>
    <w:rPr>
      <w:rFonts w:ascii="Helvetica" w:eastAsia="Times New Roman" w:hAnsi="Helvetica"/>
      <w:color w:val="000000"/>
      <w:lang w:val="en-GB" w:eastAsia="en-US"/>
    </w:rPr>
  </w:style>
  <w:style w:type="character" w:customStyle="1" w:styleId="FollowedHyperlink1">
    <w:name w:val="FollowedHyperlink1"/>
    <w:rsid w:val="003D6D75"/>
    <w:rPr>
      <w:noProof w:val="0"/>
      <w:color w:val="800080"/>
      <w:sz w:val="20"/>
      <w:u w:val="single"/>
      <w:lang w:val="en-GB"/>
    </w:rPr>
  </w:style>
  <w:style w:type="paragraph" w:customStyle="1" w:styleId="berschrift1HeadingUH1H11">
    <w:name w:val="Überschrift 1.Heading U.H1.H11"/>
    <w:basedOn w:val="a1"/>
    <w:next w:val="a1"/>
    <w:rsid w:val="003D6D75"/>
    <w:pPr>
      <w:keepNext/>
      <w:tabs>
        <w:tab w:val="left" w:pos="432"/>
      </w:tabs>
      <w:spacing w:after="220"/>
    </w:pPr>
    <w:rPr>
      <w:rFonts w:ascii="Helvetica" w:eastAsia="Times New Roman" w:hAnsi="Helvetica"/>
      <w:b/>
      <w:color w:val="000000"/>
      <w:sz w:val="28"/>
      <w:lang w:val="en-AU" w:eastAsia="en-US"/>
    </w:rPr>
  </w:style>
  <w:style w:type="paragraph" w:customStyle="1" w:styleId="berschrift2H2H21">
    <w:name w:val="Überschrift 2.H2.H21"/>
    <w:basedOn w:val="a1"/>
    <w:next w:val="a1"/>
    <w:rsid w:val="003D6D75"/>
    <w:pPr>
      <w:keepNext/>
      <w:spacing w:after="220"/>
    </w:pPr>
    <w:rPr>
      <w:rFonts w:eastAsia="Times New Roman"/>
      <w:b/>
      <w:i/>
      <w:color w:val="000000"/>
      <w:sz w:val="24"/>
      <w:lang w:val="en-AU" w:eastAsia="en-US"/>
    </w:rPr>
  </w:style>
  <w:style w:type="paragraph" w:customStyle="1" w:styleId="berschrift4H4H41">
    <w:name w:val="Überschrift 4.H4.H41"/>
    <w:basedOn w:val="a1"/>
    <w:next w:val="a1"/>
    <w:rsid w:val="003D6D75"/>
    <w:pPr>
      <w:keepNext/>
      <w:spacing w:after="220"/>
    </w:pPr>
    <w:rPr>
      <w:rFonts w:eastAsia="Times New Roman"/>
      <w:b/>
      <w:color w:val="000000"/>
      <w:sz w:val="24"/>
      <w:lang w:val="en-AU" w:eastAsia="en-US"/>
    </w:rPr>
  </w:style>
  <w:style w:type="paragraph" w:customStyle="1" w:styleId="berschrift5H5H51">
    <w:name w:val="Überschrift 5.H5.H51"/>
    <w:basedOn w:val="a1"/>
    <w:next w:val="a1"/>
    <w:rsid w:val="003D6D75"/>
    <w:pPr>
      <w:spacing w:after="220"/>
    </w:pPr>
    <w:rPr>
      <w:rFonts w:eastAsia="Times New Roman"/>
      <w:color w:val="000000"/>
      <w:sz w:val="22"/>
      <w:lang w:val="en-AU" w:eastAsia="en-US"/>
    </w:rPr>
  </w:style>
  <w:style w:type="paragraph" w:customStyle="1" w:styleId="Item">
    <w:name w:val="Item"/>
    <w:basedOn w:val="a1"/>
    <w:rsid w:val="003D6D75"/>
    <w:pPr>
      <w:spacing w:before="120" w:after="220"/>
      <w:ind w:left="907" w:hanging="907"/>
    </w:pPr>
    <w:rPr>
      <w:rFonts w:ascii="Helvetica" w:eastAsia="Times New Roman" w:hAnsi="Helvetica"/>
      <w:color w:val="000000"/>
      <w:lang w:val="en-AU" w:eastAsia="en-US"/>
    </w:rPr>
  </w:style>
  <w:style w:type="paragraph" w:customStyle="1" w:styleId="BodyTextIndent21">
    <w:name w:val="Body Text Indent 21"/>
    <w:basedOn w:val="a1"/>
    <w:rsid w:val="003D6D75"/>
    <w:pPr>
      <w:ind w:left="960" w:hanging="180"/>
    </w:pPr>
    <w:rPr>
      <w:rFonts w:ascii="Helvetica" w:eastAsia="Times New Roman" w:hAnsi="Helvetica"/>
      <w:color w:val="000000"/>
      <w:lang w:val="en-AU" w:eastAsia="en-US"/>
    </w:rPr>
  </w:style>
  <w:style w:type="paragraph" w:customStyle="1" w:styleId="DocumentMap1">
    <w:name w:val="Document Map1"/>
    <w:basedOn w:val="a1"/>
    <w:rsid w:val="003D6D75"/>
    <w:pPr>
      <w:shd w:val="clear" w:color="auto" w:fill="000080"/>
    </w:pPr>
    <w:rPr>
      <w:rFonts w:ascii="Tahoma" w:eastAsia="Times New Roman" w:hAnsi="Tahoma"/>
      <w:color w:val="000000"/>
      <w:lang w:val="en-AU" w:eastAsia="en-US"/>
    </w:rPr>
  </w:style>
  <w:style w:type="paragraph" w:customStyle="1" w:styleId="Epigrafe">
    <w:name w:val="Epigrafe"/>
    <w:basedOn w:val="a1"/>
    <w:next w:val="a1"/>
    <w:rsid w:val="003D6D75"/>
    <w:pPr>
      <w:spacing w:before="120" w:after="120"/>
      <w:jc w:val="center"/>
    </w:pPr>
    <w:rPr>
      <w:rFonts w:ascii="Helvetica" w:eastAsia="Times New Roman" w:hAnsi="Helvetica"/>
      <w:b/>
      <w:color w:val="000000"/>
      <w:lang w:val="en-AU" w:eastAsia="en-US"/>
    </w:rPr>
  </w:style>
  <w:style w:type="paragraph" w:customStyle="1" w:styleId="BodyTextIndent31">
    <w:name w:val="Body Text Indent 31"/>
    <w:basedOn w:val="a1"/>
    <w:rsid w:val="003D6D75"/>
    <w:pPr>
      <w:ind w:left="360"/>
    </w:pPr>
    <w:rPr>
      <w:rFonts w:ascii="Helvetica" w:eastAsia="Times New Roman" w:hAnsi="Helvetica"/>
      <w:color w:val="000000"/>
      <w:lang w:val="en-AU" w:eastAsia="en-US"/>
    </w:rPr>
  </w:style>
  <w:style w:type="paragraph" w:customStyle="1" w:styleId="Uberschrift1HeadingU">
    <w:name w:val="Uberschrift 1.Heading U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en-AU" w:eastAsia="en-US"/>
    </w:rPr>
  </w:style>
  <w:style w:type="paragraph" w:customStyle="1" w:styleId="Uberschrift1HeadingUtcr">
    <w:name w:val="Uberschrift 1.Heading Utc?r_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en-AU" w:eastAsia="en-US"/>
    </w:rPr>
  </w:style>
  <w:style w:type="paragraph" w:customStyle="1" w:styleId="W0">
    <w:name w:val="•W"/>
    <w:rsid w:val="003D6D75"/>
    <w:pPr>
      <w:widowControl w:val="0"/>
      <w:jc w:val="both"/>
    </w:pPr>
    <w:rPr>
      <w:rFonts w:eastAsia="Times New Roman"/>
      <w:kern w:val="2"/>
      <w:sz w:val="21"/>
      <w:lang w:val="en-GB" w:eastAsia="en-US"/>
    </w:rPr>
  </w:style>
  <w:style w:type="paragraph" w:customStyle="1" w:styleId="Uberschrift1HeadingUcr">
    <w:name w:val="Uberschrift 1.Heading U¨Ï¡©c?r_"/>
    <w:basedOn w:val="a1"/>
    <w:next w:val="a1"/>
    <w:rsid w:val="003D6D75"/>
    <w:pPr>
      <w:keepNext/>
      <w:spacing w:after="220"/>
    </w:pPr>
    <w:rPr>
      <w:rFonts w:ascii="Helvetica" w:eastAsia="Times New Roman" w:hAnsi="Helvetica"/>
      <w:b/>
      <w:color w:val="000000"/>
      <w:kern w:val="28"/>
      <w:sz w:val="28"/>
      <w:lang w:val="en-AU" w:eastAsia="en-US"/>
    </w:rPr>
  </w:style>
  <w:style w:type="paragraph" w:customStyle="1" w:styleId="docheaderinfo">
    <w:name w:val="doc_header_info"/>
    <w:basedOn w:val="a1"/>
    <w:rsid w:val="003D6D75"/>
    <w:pPr>
      <w:tabs>
        <w:tab w:val="left" w:pos="1134"/>
      </w:tabs>
      <w:suppressAutoHyphens/>
      <w:spacing w:before="60"/>
    </w:pPr>
    <w:rPr>
      <w:rFonts w:eastAsia="Times New Roman"/>
      <w:b/>
      <w:color w:val="000000"/>
      <w:sz w:val="24"/>
      <w:lang w:val="en-AU" w:eastAsia="en-US"/>
    </w:rPr>
  </w:style>
  <w:style w:type="paragraph" w:customStyle="1" w:styleId="berschrift1HeadingUr0">
    <w:name w:val="Überschrift 1.Heading U_ç r_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en-AU" w:eastAsia="en-US"/>
    </w:rPr>
  </w:style>
  <w:style w:type="paragraph" w:customStyle="1" w:styleId="W1">
    <w:name w:val="•W1"/>
    <w:rsid w:val="003D6D75"/>
    <w:pPr>
      <w:widowControl w:val="0"/>
      <w:jc w:val="both"/>
    </w:pPr>
    <w:rPr>
      <w:rFonts w:eastAsia="Times New Roman"/>
      <w:kern w:val="2"/>
      <w:sz w:val="21"/>
      <w:lang w:val="en-GB" w:eastAsia="en-US"/>
    </w:rPr>
  </w:style>
  <w:style w:type="paragraph" w:customStyle="1" w:styleId="Heading3H3H31">
    <w:name w:val="Heading 3.H3.H31"/>
    <w:basedOn w:val="a1"/>
    <w:next w:val="a1"/>
    <w:rsid w:val="003D6D75"/>
    <w:pPr>
      <w:keepNext/>
      <w:tabs>
        <w:tab w:val="left" w:pos="720"/>
      </w:tabs>
      <w:spacing w:after="120"/>
    </w:pPr>
    <w:rPr>
      <w:rFonts w:eastAsia="Times New Roman"/>
      <w:color w:val="000000"/>
      <w:sz w:val="24"/>
      <w:lang w:val="en-AU" w:eastAsia="en-US"/>
    </w:rPr>
  </w:style>
  <w:style w:type="paragraph" w:customStyle="1" w:styleId="Uberschrift3H3H31">
    <w:name w:val="Uberschrift 3.H3.H31"/>
    <w:basedOn w:val="a1"/>
    <w:next w:val="a1"/>
    <w:rsid w:val="003D6D75"/>
    <w:pPr>
      <w:keepNext/>
      <w:tabs>
        <w:tab w:val="left" w:pos="720"/>
      </w:tabs>
      <w:spacing w:after="220"/>
      <w:ind w:left="720" w:hanging="720"/>
    </w:pPr>
    <w:rPr>
      <w:rFonts w:eastAsia="Times New Roman"/>
      <w:color w:val="000000"/>
      <w:sz w:val="24"/>
      <w:lang w:val="fr-FR" w:eastAsia="en-US"/>
    </w:rPr>
  </w:style>
  <w:style w:type="paragraph" w:customStyle="1" w:styleId="ISOSTDSystem">
    <w:name w:val="ISOSTD_System"/>
    <w:basedOn w:val="a1"/>
    <w:rsid w:val="003D6D75"/>
    <w:pPr>
      <w:pageBreakBefore/>
      <w:tabs>
        <w:tab w:val="left" w:pos="6237"/>
      </w:tabs>
      <w:spacing w:after="220" w:line="220" w:lineRule="exact"/>
    </w:pPr>
    <w:rPr>
      <w:rFonts w:ascii="Helvetica" w:eastAsia="Times New Roman" w:hAnsi="Helvetica"/>
      <w:color w:val="008000"/>
      <w:lang w:val="fr-FR" w:eastAsia="en-US"/>
    </w:rPr>
  </w:style>
  <w:style w:type="paragraph" w:customStyle="1" w:styleId="AnnexI">
    <w:name w:val="AnnexI"/>
    <w:basedOn w:val="AnnexN0"/>
    <w:next w:val="a1"/>
    <w:rsid w:val="003D6D75"/>
  </w:style>
  <w:style w:type="paragraph" w:customStyle="1" w:styleId="Help">
    <w:name w:val="Help"/>
    <w:basedOn w:val="a1"/>
    <w:rsid w:val="003D6D75"/>
    <w:pPr>
      <w:spacing w:after="220" w:line="220" w:lineRule="exact"/>
    </w:pPr>
    <w:rPr>
      <w:rFonts w:ascii="Helvetica" w:eastAsia="Times New Roman" w:hAnsi="Helvetica"/>
      <w:color w:val="008000"/>
      <w:lang w:val="fr-FR" w:eastAsia="en-US"/>
    </w:rPr>
  </w:style>
  <w:style w:type="paragraph" w:customStyle="1" w:styleId="item0">
    <w:name w:val="item"/>
    <w:basedOn w:val="a1"/>
    <w:rsid w:val="003D6D75"/>
    <w:pPr>
      <w:tabs>
        <w:tab w:val="num" w:pos="360"/>
      </w:tabs>
      <w:spacing w:line="230" w:lineRule="auto"/>
      <w:ind w:left="360" w:hanging="360"/>
    </w:pPr>
    <w:rPr>
      <w:lang w:val="en-GB"/>
    </w:rPr>
  </w:style>
  <w:style w:type="paragraph" w:customStyle="1" w:styleId="tablesyntax0">
    <w:name w:val="table syntax + 太字"/>
    <w:aliases w:val="自動,段落前 :  1 pt,段落後 :  1 pt"/>
    <w:basedOn w:val="tablesyntax"/>
    <w:rsid w:val="003D6D75"/>
    <w:pPr>
      <w:keepNext w:val="0"/>
      <w:keepLines w:val="0"/>
      <w:tabs>
        <w:tab w:val="clear" w:pos="1080"/>
        <w:tab w:val="left" w:pos="1060"/>
      </w:tabs>
      <w:spacing w:before="20" w:after="20"/>
    </w:pPr>
    <w:rPr>
      <w:rFonts w:ascii="Helvetica" w:eastAsia="바탕체" w:hAnsi="Helvetica"/>
      <w:color w:val="000000"/>
      <w:lang w:val="fr-FR"/>
    </w:rPr>
  </w:style>
  <w:style w:type="paragraph" w:customStyle="1" w:styleId="fdcopy">
    <w:name w:val="fdcopy"/>
    <w:basedOn w:val="a1"/>
    <w:rsid w:val="003D6D75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tabs>
        <w:tab w:val="left" w:pos="514"/>
        <w:tab w:val="left" w:pos="9623"/>
      </w:tabs>
      <w:spacing w:after="230" w:line="230" w:lineRule="exact"/>
      <w:ind w:left="100" w:right="100"/>
    </w:pPr>
    <w:rPr>
      <w:rFonts w:eastAsia="Times New Roman"/>
      <w:lang w:val="en-GB" w:eastAsia="en-US"/>
    </w:rPr>
  </w:style>
  <w:style w:type="paragraph" w:customStyle="1" w:styleId="W2">
    <w:name w:val="•W€"/>
    <w:rsid w:val="003D6D75"/>
    <w:pPr>
      <w:widowControl w:val="0"/>
      <w:overflowPunct w:val="0"/>
      <w:autoSpaceDE w:val="0"/>
      <w:autoSpaceDN w:val="0"/>
      <w:adjustRightInd w:val="0"/>
      <w:textAlignment w:val="baseline"/>
    </w:pPr>
    <w:rPr>
      <w:lang w:val="en-GB" w:eastAsia="ja-JP"/>
    </w:rPr>
  </w:style>
  <w:style w:type="paragraph" w:customStyle="1" w:styleId="Standard2">
    <w:name w:val="Standard2"/>
    <w:rsid w:val="003D6D75"/>
    <w:pPr>
      <w:keepLines/>
      <w:widowControl w:val="0"/>
      <w:spacing w:before="240" w:after="60"/>
      <w:jc w:val="both"/>
    </w:pPr>
    <w:rPr>
      <w:lang w:val="de-DE" w:eastAsia="ja-JP"/>
    </w:rPr>
  </w:style>
  <w:style w:type="character" w:customStyle="1" w:styleId="MTEquationSection">
    <w:name w:val="MTEquationSection"/>
    <w:rsid w:val="003D6D75"/>
    <w:rPr>
      <w:noProof w:val="0"/>
      <w:vanish/>
      <w:color w:val="FF0000"/>
      <w:lang w:val="en-GB"/>
    </w:rPr>
  </w:style>
  <w:style w:type="paragraph" w:customStyle="1" w:styleId="pdf">
    <w:name w:val="pdf"/>
    <w:basedOn w:val="a1"/>
    <w:rsid w:val="003D6D75"/>
    <w:pPr>
      <w:spacing w:before="100" w:after="0" w:line="190" w:lineRule="exact"/>
      <w:ind w:left="100" w:right="100"/>
    </w:pPr>
    <w:rPr>
      <w:rFonts w:eastAsia="Times New Roman"/>
      <w:sz w:val="16"/>
      <w:lang w:val="en-GB" w:eastAsia="en-US"/>
    </w:rPr>
  </w:style>
  <w:style w:type="paragraph" w:customStyle="1" w:styleId="pbcopy">
    <w:name w:val="pbcopy"/>
    <w:basedOn w:val="af2"/>
    <w:rsid w:val="003D6D75"/>
    <w:pPr>
      <w:spacing w:after="60" w:line="190" w:lineRule="exact"/>
    </w:pPr>
    <w:rPr>
      <w:rFonts w:eastAsia="Times New Roman"/>
      <w:sz w:val="16"/>
      <w:lang w:val="en-GB" w:eastAsia="en-US"/>
    </w:rPr>
  </w:style>
  <w:style w:type="paragraph" w:customStyle="1" w:styleId="st">
    <w:name w:val="st"/>
    <w:basedOn w:val="a1"/>
    <w:rsid w:val="003D6D75"/>
    <w:pPr>
      <w:spacing w:after="0" w:line="400" w:lineRule="exact"/>
      <w:jc w:val="left"/>
    </w:pPr>
    <w:rPr>
      <w:rFonts w:eastAsia="Times New Roman"/>
      <w:sz w:val="34"/>
      <w:lang w:val="en-GB" w:eastAsia="en-US"/>
    </w:rPr>
  </w:style>
  <w:style w:type="paragraph" w:customStyle="1" w:styleId="pv">
    <w:name w:val="pv"/>
    <w:basedOn w:val="a1"/>
    <w:rsid w:val="003D6D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30" w:line="230" w:lineRule="exact"/>
      <w:ind w:left="100" w:right="100"/>
      <w:jc w:val="center"/>
    </w:pPr>
    <w:rPr>
      <w:rFonts w:eastAsia="Times New Roman"/>
      <w:b/>
      <w:lang w:val="en-GB" w:eastAsia="en-US"/>
    </w:rPr>
  </w:style>
  <w:style w:type="paragraph" w:customStyle="1" w:styleId="covernote">
    <w:name w:val="covernote"/>
    <w:basedOn w:val="a1"/>
    <w:next w:val="a1"/>
    <w:rsid w:val="003D6D75"/>
    <w:pPr>
      <w:spacing w:after="230" w:line="230" w:lineRule="exact"/>
      <w:ind w:left="100" w:right="100"/>
    </w:pPr>
    <w:rPr>
      <w:rFonts w:eastAsia="Times New Roman"/>
      <w:lang w:val="en-GB" w:eastAsia="en-US"/>
    </w:rPr>
  </w:style>
  <w:style w:type="paragraph" w:customStyle="1" w:styleId="blanc0">
    <w:name w:val="blanc"/>
    <w:basedOn w:val="af5"/>
    <w:rsid w:val="003D6D75"/>
    <w:pPr>
      <w:spacing w:after="360"/>
    </w:pPr>
    <w:rPr>
      <w:rFonts w:ascii="Helvetica" w:eastAsia="Times New Roman" w:hAnsi="Helvetica"/>
      <w:lang w:val="en-GB" w:eastAsia="en-US"/>
    </w:rPr>
  </w:style>
  <w:style w:type="paragraph" w:customStyle="1" w:styleId="26">
    <w:name w:val="메모 주제2"/>
    <w:basedOn w:val="ad"/>
    <w:next w:val="ad"/>
    <w:semiHidden/>
    <w:rsid w:val="003D6D75"/>
    <w:pPr>
      <w:spacing w:after="0" w:line="240" w:lineRule="auto"/>
    </w:pPr>
    <w:rPr>
      <w:rFonts w:ascii="Century" w:hAnsi="Century"/>
      <w:b/>
      <w:bCs/>
    </w:rPr>
  </w:style>
  <w:style w:type="paragraph" w:customStyle="1" w:styleId="p061">
    <w:name w:val="p061"/>
    <w:basedOn w:val="a1"/>
    <w:rsid w:val="003D6D75"/>
    <w:pPr>
      <w:spacing w:after="0" w:line="259" w:lineRule="atLeast"/>
      <w:jc w:val="left"/>
    </w:pPr>
    <w:rPr>
      <w:rFonts w:ascii="굴림" w:eastAsia="굴림" w:hAnsi="굴림"/>
      <w:sz w:val="19"/>
      <w:szCs w:val="19"/>
    </w:rPr>
  </w:style>
  <w:style w:type="paragraph" w:customStyle="1" w:styleId="Editorscomments">
    <w:name w:val="Editor's comments"/>
    <w:basedOn w:val="a1"/>
    <w:rsid w:val="003D6D75"/>
    <w:pPr>
      <w:shd w:val="clear" w:color="008000" w:fill="008000"/>
      <w:spacing w:before="240" w:line="240" w:lineRule="auto"/>
    </w:pPr>
    <w:rPr>
      <w:rFonts w:ascii="Helvetica" w:eastAsia="바탕" w:hAnsi="Helvetica"/>
      <w:color w:val="FFFFFF"/>
      <w:sz w:val="24"/>
      <w:lang w:val="fr-FR" w:eastAsia="en-US"/>
    </w:rPr>
  </w:style>
  <w:style w:type="paragraph" w:customStyle="1" w:styleId="Annexe">
    <w:name w:val="Annexe"/>
    <w:basedOn w:val="a1"/>
    <w:next w:val="a1"/>
    <w:rsid w:val="003D6D75"/>
    <w:pPr>
      <w:tabs>
        <w:tab w:val="num" w:pos="432"/>
      </w:tabs>
      <w:spacing w:after="120" w:line="240" w:lineRule="auto"/>
      <w:ind w:left="432" w:hanging="432"/>
      <w:jc w:val="center"/>
    </w:pPr>
    <w:rPr>
      <w:rFonts w:ascii="Times New Roman" w:eastAsia="바탕" w:hAnsi="Times New Roman"/>
      <w:b/>
      <w:sz w:val="28"/>
      <w:szCs w:val="24"/>
    </w:rPr>
  </w:style>
  <w:style w:type="paragraph" w:customStyle="1" w:styleId="Rationale">
    <w:name w:val="Rationale"/>
    <w:basedOn w:val="a1"/>
    <w:next w:val="a1"/>
    <w:rsid w:val="003D6D75"/>
    <w:pPr>
      <w:pBdr>
        <w:top w:val="thinThickLargeGap" w:sz="24" w:space="1" w:color="auto"/>
        <w:left w:val="thinThickLargeGap" w:sz="24" w:space="4" w:color="auto"/>
        <w:bottom w:val="thickThinLargeGap" w:sz="24" w:space="1" w:color="auto"/>
        <w:right w:val="thickThinLargeGap" w:sz="24" w:space="4" w:color="auto"/>
      </w:pBdr>
      <w:spacing w:after="0" w:line="240" w:lineRule="auto"/>
    </w:pPr>
    <w:rPr>
      <w:rFonts w:ascii="Times New Roman" w:eastAsia="바탕" w:hAnsi="Times New Roman"/>
      <w:sz w:val="24"/>
      <w:szCs w:val="24"/>
      <w:lang w:eastAsia="en-US"/>
    </w:rPr>
  </w:style>
  <w:style w:type="paragraph" w:customStyle="1" w:styleId="ImplementationNote">
    <w:name w:val="ImplementationNote"/>
    <w:basedOn w:val="a1"/>
    <w:next w:val="a1"/>
    <w:rsid w:val="003D6D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Times New Roman" w:eastAsia="바탕" w:hAnsi="Times New Roman"/>
      <w:sz w:val="24"/>
      <w:szCs w:val="24"/>
      <w:lang w:eastAsia="en-US"/>
    </w:rPr>
  </w:style>
  <w:style w:type="paragraph" w:customStyle="1" w:styleId="CALCode">
    <w:name w:val="CALCode"/>
    <w:basedOn w:val="a1"/>
    <w:next w:val="a1"/>
    <w:rsid w:val="003D6D75"/>
    <w:pPr>
      <w:spacing w:after="0" w:line="240" w:lineRule="auto"/>
      <w:jc w:val="left"/>
    </w:pPr>
    <w:rPr>
      <w:rFonts w:ascii="Courier New" w:eastAsia="바탕" w:hAnsi="Courier New"/>
      <w:sz w:val="24"/>
      <w:szCs w:val="24"/>
      <w:lang w:eastAsia="en-US"/>
    </w:rPr>
  </w:style>
  <w:style w:type="paragraph" w:customStyle="1" w:styleId="BalloonText1">
    <w:name w:val="Balloon Text1"/>
    <w:basedOn w:val="a1"/>
    <w:semiHidden/>
    <w:rsid w:val="003D6D7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val="en-IE" w:eastAsia="en-US"/>
    </w:rPr>
  </w:style>
  <w:style w:type="paragraph" w:customStyle="1" w:styleId="DDL">
    <w:name w:val="DDL"/>
    <w:basedOn w:val="aff1"/>
    <w:rsid w:val="003D6D75"/>
    <w:pPr>
      <w:pBdr>
        <w:top w:val="thinThickSmallGap" w:sz="12" w:space="1" w:color="auto"/>
        <w:left w:val="thinThickSmallGap" w:sz="12" w:space="4" w:color="auto"/>
        <w:bottom w:val="thickThinSmallGap" w:sz="12" w:space="1" w:color="auto"/>
        <w:right w:val="thickThinSmallGap" w:sz="12" w:space="4" w:color="auto"/>
      </w:pBdr>
      <w:shd w:val="clear" w:color="auto" w:fill="FFCC66"/>
      <w:spacing w:after="0"/>
      <w:jc w:val="left"/>
    </w:pPr>
  </w:style>
  <w:style w:type="paragraph" w:customStyle="1" w:styleId="17">
    <w:name w:val="吹き出し1"/>
    <w:basedOn w:val="a1"/>
    <w:semiHidden/>
    <w:rsid w:val="003D6D75"/>
    <w:pPr>
      <w:spacing w:after="0" w:line="240" w:lineRule="auto"/>
      <w:jc w:val="left"/>
    </w:pPr>
    <w:rPr>
      <w:rFonts w:ascii="Tahoma" w:hAnsi="Tahoma" w:cs="Tahoma"/>
      <w:sz w:val="16"/>
      <w:szCs w:val="16"/>
      <w:lang w:eastAsia="en-US"/>
    </w:rPr>
  </w:style>
  <w:style w:type="paragraph" w:customStyle="1" w:styleId="References">
    <w:name w:val="References"/>
    <w:basedOn w:val="a1"/>
    <w:rsid w:val="003D6D75"/>
    <w:pPr>
      <w:tabs>
        <w:tab w:val="num" w:pos="432"/>
      </w:tabs>
      <w:spacing w:after="0" w:line="240" w:lineRule="auto"/>
      <w:ind w:left="432" w:hanging="432"/>
    </w:pPr>
    <w:rPr>
      <w:rFonts w:ascii="Times New Roman" w:eastAsia="Times New Roman" w:hAnsi="Times New Roman"/>
      <w:sz w:val="16"/>
      <w:lang w:eastAsia="en-US"/>
    </w:rPr>
  </w:style>
  <w:style w:type="paragraph" w:styleId="aff4">
    <w:name w:val="Balloon Text"/>
    <w:basedOn w:val="a1"/>
    <w:semiHidden/>
    <w:rsid w:val="003D6D75"/>
    <w:pPr>
      <w:spacing w:after="0" w:line="240" w:lineRule="auto"/>
      <w:jc w:val="left"/>
    </w:pPr>
    <w:rPr>
      <w:rFonts w:ascii="Tahoma" w:eastAsia="PMingLiU" w:hAnsi="Tahoma" w:cs="Tahoma"/>
      <w:sz w:val="16"/>
      <w:szCs w:val="16"/>
      <w:lang w:eastAsia="en-US"/>
    </w:rPr>
  </w:style>
  <w:style w:type="paragraph" w:customStyle="1" w:styleId="Subtitleleft">
    <w:name w:val="Subtitle_left"/>
    <w:basedOn w:val="a1"/>
    <w:rsid w:val="003D6D75"/>
    <w:pPr>
      <w:tabs>
        <w:tab w:val="left" w:pos="1134"/>
      </w:tabs>
      <w:suppressAutoHyphens/>
      <w:spacing w:after="0" w:line="240" w:lineRule="auto"/>
      <w:ind w:left="1138" w:hanging="1138"/>
      <w:jc w:val="left"/>
    </w:pPr>
    <w:rPr>
      <w:rFonts w:ascii="Times New Roman" w:hAnsi="Times New Roman"/>
      <w:b/>
      <w:sz w:val="24"/>
      <w:lang w:eastAsia="en-US"/>
    </w:rPr>
  </w:style>
  <w:style w:type="paragraph" w:customStyle="1" w:styleId="aff5">
    <w:name w:val="段"/>
    <w:rsid w:val="003D6D75"/>
    <w:pPr>
      <w:autoSpaceDE w:val="0"/>
      <w:autoSpaceDN w:val="0"/>
      <w:ind w:firstLineChars="200" w:firstLine="200"/>
      <w:jc w:val="both"/>
    </w:pPr>
    <w:rPr>
      <w:rFonts w:ascii="SimSun" w:eastAsia="SimSun" w:hint="eastAsia"/>
      <w:sz w:val="21"/>
      <w:lang w:eastAsia="zh-CN"/>
    </w:rPr>
  </w:style>
  <w:style w:type="paragraph" w:customStyle="1" w:styleId="18">
    <w:name w:val="コメント内容1"/>
    <w:basedOn w:val="ad"/>
    <w:next w:val="ad"/>
    <w:semiHidden/>
    <w:rsid w:val="003D6D75"/>
    <w:pPr>
      <w:spacing w:after="0" w:line="240" w:lineRule="auto"/>
      <w:jc w:val="left"/>
    </w:pPr>
    <w:rPr>
      <w:rFonts w:ascii="Times New Roman" w:eastAsia="바탕" w:hAnsi="Times New Roman"/>
      <w:b/>
      <w:bCs/>
      <w:sz w:val="24"/>
      <w:szCs w:val="24"/>
      <w:lang w:eastAsia="en-US"/>
    </w:rPr>
  </w:style>
  <w:style w:type="paragraph" w:styleId="aff6">
    <w:name w:val="Title"/>
    <w:basedOn w:val="a1"/>
    <w:link w:val="Char3"/>
    <w:uiPriority w:val="10"/>
    <w:qFormat/>
    <w:rsid w:val="006D3988"/>
    <w:pPr>
      <w:spacing w:after="0" w:line="240" w:lineRule="auto"/>
      <w:jc w:val="center"/>
    </w:pPr>
    <w:rPr>
      <w:rFonts w:ascii="Times New Roman" w:eastAsiaTheme="majorEastAsia" w:hAnsi="Times New Roman"/>
      <w:b/>
      <w:sz w:val="28"/>
      <w:lang w:eastAsia="en-US"/>
    </w:rPr>
  </w:style>
  <w:style w:type="paragraph" w:customStyle="1" w:styleId="FigureCaptionChar">
    <w:name w:val="FigureCaption Char"/>
    <w:basedOn w:val="Figure0"/>
    <w:next w:val="a1"/>
    <w:link w:val="FigureCaptionCharChar"/>
    <w:rsid w:val="003D6D75"/>
    <w:pPr>
      <w:numPr>
        <w:numId w:val="20"/>
      </w:numPr>
    </w:pPr>
    <w:rPr>
      <w:rFonts w:ascii="Times New Roman" w:eastAsia="PMingLiU" w:hAnsi="Times New Roman"/>
      <w:b/>
      <w:sz w:val="24"/>
    </w:rPr>
  </w:style>
  <w:style w:type="character" w:customStyle="1" w:styleId="FigureCaptionCharChar">
    <w:name w:val="FigureCaption Char Char"/>
    <w:link w:val="FigureCaptionChar"/>
    <w:rsid w:val="003D6D75"/>
    <w:rPr>
      <w:rFonts w:eastAsia="PMingLiU" w:cstheme="minorBidi"/>
      <w:b/>
      <w:color w:val="000000"/>
      <w:kern w:val="2"/>
      <w:sz w:val="24"/>
      <w:szCs w:val="22"/>
      <w:lang w:val="en-AU" w:eastAsia="en-US"/>
    </w:rPr>
  </w:style>
  <w:style w:type="character" w:styleId="aff7">
    <w:name w:val="Hyperlink"/>
    <w:uiPriority w:val="99"/>
    <w:rsid w:val="003D6D75"/>
    <w:rPr>
      <w:color w:val="0000FF"/>
      <w:u w:val="single"/>
    </w:rPr>
  </w:style>
  <w:style w:type="paragraph" w:styleId="27">
    <w:name w:val="Body Text 2"/>
    <w:basedOn w:val="a1"/>
    <w:rsid w:val="003D6D75"/>
    <w:pPr>
      <w:spacing w:before="60" w:after="60" w:line="190" w:lineRule="atLeast"/>
    </w:pPr>
    <w:rPr>
      <w:sz w:val="16"/>
      <w:lang w:val="en-GB"/>
    </w:rPr>
  </w:style>
  <w:style w:type="paragraph" w:styleId="35">
    <w:name w:val="Body Text 3"/>
    <w:basedOn w:val="a1"/>
    <w:rsid w:val="003D6D75"/>
    <w:pPr>
      <w:spacing w:before="60" w:after="60" w:line="170" w:lineRule="atLeast"/>
    </w:pPr>
    <w:rPr>
      <w:sz w:val="14"/>
      <w:lang w:val="en-GB"/>
    </w:rPr>
  </w:style>
  <w:style w:type="paragraph" w:styleId="aff8">
    <w:name w:val="Body Text First Indent"/>
    <w:basedOn w:val="aff3"/>
    <w:rsid w:val="003D6D75"/>
    <w:pPr>
      <w:spacing w:before="0" w:after="120"/>
      <w:ind w:firstLine="210"/>
    </w:pPr>
  </w:style>
  <w:style w:type="paragraph" w:styleId="aff9">
    <w:name w:val="Body Text Indent"/>
    <w:basedOn w:val="a1"/>
    <w:rsid w:val="003D6D75"/>
    <w:pPr>
      <w:spacing w:after="120"/>
      <w:ind w:left="283"/>
    </w:pPr>
    <w:rPr>
      <w:lang w:val="en-GB"/>
    </w:rPr>
  </w:style>
  <w:style w:type="paragraph" w:styleId="28">
    <w:name w:val="Body Text First Indent 2"/>
    <w:basedOn w:val="a1"/>
    <w:rsid w:val="003D6D75"/>
    <w:pPr>
      <w:ind w:firstLine="210"/>
    </w:pPr>
    <w:rPr>
      <w:lang w:val="en-GB"/>
    </w:rPr>
  </w:style>
  <w:style w:type="paragraph" w:styleId="29">
    <w:name w:val="Body Text Indent 2"/>
    <w:basedOn w:val="a1"/>
    <w:rsid w:val="003D6D75"/>
    <w:pPr>
      <w:spacing w:after="120" w:line="480" w:lineRule="auto"/>
      <w:ind w:left="283"/>
    </w:pPr>
    <w:rPr>
      <w:lang w:val="en-GB"/>
    </w:rPr>
  </w:style>
  <w:style w:type="paragraph" w:styleId="36">
    <w:name w:val="Body Text Indent 3"/>
    <w:basedOn w:val="a1"/>
    <w:rsid w:val="003D6D75"/>
    <w:pPr>
      <w:spacing w:after="120"/>
      <w:ind w:left="283"/>
    </w:pPr>
    <w:rPr>
      <w:sz w:val="16"/>
      <w:lang w:val="en-GB"/>
    </w:rPr>
  </w:style>
  <w:style w:type="paragraph" w:styleId="affa">
    <w:name w:val="Closing"/>
    <w:basedOn w:val="a1"/>
    <w:rsid w:val="003D6D75"/>
    <w:pPr>
      <w:ind w:left="4252"/>
    </w:pPr>
    <w:rPr>
      <w:lang w:val="en-GB"/>
    </w:rPr>
  </w:style>
  <w:style w:type="paragraph" w:styleId="affb">
    <w:name w:val="Date"/>
    <w:basedOn w:val="a1"/>
    <w:next w:val="a1"/>
    <w:rsid w:val="003D6D75"/>
    <w:rPr>
      <w:lang w:val="en-GB"/>
    </w:rPr>
  </w:style>
  <w:style w:type="paragraph" w:styleId="affc">
    <w:name w:val="envelope address"/>
    <w:basedOn w:val="a1"/>
    <w:rsid w:val="003D6D75"/>
    <w:pPr>
      <w:framePr w:w="7938" w:h="1985" w:hRule="exact" w:hSpace="141" w:wrap="auto" w:hAnchor="page" w:xAlign="center" w:yAlign="bottom"/>
      <w:ind w:left="2835"/>
    </w:pPr>
    <w:rPr>
      <w:sz w:val="24"/>
      <w:lang w:val="en-GB"/>
    </w:rPr>
  </w:style>
  <w:style w:type="paragraph" w:styleId="affd">
    <w:name w:val="envelope return"/>
    <w:basedOn w:val="a1"/>
    <w:rsid w:val="003D6D75"/>
    <w:rPr>
      <w:lang w:val="en-GB"/>
    </w:rPr>
  </w:style>
  <w:style w:type="paragraph" w:styleId="54">
    <w:name w:val="List Continue 5"/>
    <w:basedOn w:val="a1"/>
    <w:rsid w:val="003D6D75"/>
    <w:pPr>
      <w:spacing w:after="120"/>
      <w:ind w:left="1415"/>
    </w:pPr>
    <w:rPr>
      <w:lang w:val="en-GB"/>
    </w:rPr>
  </w:style>
  <w:style w:type="paragraph" w:styleId="2a">
    <w:name w:val="List Number 2"/>
    <w:basedOn w:val="a1"/>
    <w:rsid w:val="003D6D75"/>
    <w:pPr>
      <w:tabs>
        <w:tab w:val="left" w:pos="800"/>
      </w:tabs>
      <w:ind w:left="800" w:hanging="400"/>
    </w:pPr>
    <w:rPr>
      <w:lang w:val="en-GB"/>
    </w:rPr>
  </w:style>
  <w:style w:type="paragraph" w:styleId="37">
    <w:name w:val="List Number 3"/>
    <w:basedOn w:val="a1"/>
    <w:rsid w:val="003D6D75"/>
    <w:pPr>
      <w:tabs>
        <w:tab w:val="left" w:pos="1200"/>
      </w:tabs>
      <w:ind w:left="1200" w:hanging="400"/>
    </w:pPr>
    <w:rPr>
      <w:lang w:val="en-GB"/>
    </w:rPr>
  </w:style>
  <w:style w:type="paragraph" w:styleId="45">
    <w:name w:val="List Number 4"/>
    <w:basedOn w:val="a1"/>
    <w:rsid w:val="003D6D75"/>
    <w:pPr>
      <w:tabs>
        <w:tab w:val="left" w:pos="1600"/>
      </w:tabs>
      <w:ind w:left="1600" w:hanging="400"/>
    </w:pPr>
    <w:rPr>
      <w:lang w:val="en-GB"/>
    </w:rPr>
  </w:style>
  <w:style w:type="paragraph" w:styleId="55">
    <w:name w:val="List Number 5"/>
    <w:basedOn w:val="a1"/>
    <w:rsid w:val="003D6D75"/>
    <w:pPr>
      <w:tabs>
        <w:tab w:val="num" w:pos="1492"/>
      </w:tabs>
      <w:ind w:left="1492" w:hanging="360"/>
    </w:pPr>
    <w:rPr>
      <w:lang w:val="en-GB"/>
    </w:rPr>
  </w:style>
  <w:style w:type="paragraph" w:styleId="affe">
    <w:name w:val="Note Heading"/>
    <w:basedOn w:val="a1"/>
    <w:next w:val="a1"/>
    <w:rsid w:val="003D6D75"/>
    <w:rPr>
      <w:lang w:val="en-GB"/>
    </w:rPr>
  </w:style>
  <w:style w:type="paragraph" w:styleId="afff">
    <w:name w:val="Salutation"/>
    <w:basedOn w:val="a1"/>
    <w:next w:val="a1"/>
    <w:rsid w:val="003D6D75"/>
    <w:rPr>
      <w:lang w:val="en-GB"/>
    </w:rPr>
  </w:style>
  <w:style w:type="paragraph" w:styleId="afff0">
    <w:name w:val="Signature"/>
    <w:basedOn w:val="a1"/>
    <w:rsid w:val="003D6D75"/>
    <w:pPr>
      <w:ind w:left="4252"/>
    </w:pPr>
    <w:rPr>
      <w:lang w:val="en-GB"/>
    </w:rPr>
  </w:style>
  <w:style w:type="paragraph" w:styleId="afff1">
    <w:name w:val="Subtitle"/>
    <w:basedOn w:val="a1"/>
    <w:qFormat/>
    <w:rsid w:val="003D6D75"/>
    <w:pPr>
      <w:spacing w:after="60"/>
      <w:jc w:val="center"/>
      <w:outlineLvl w:val="1"/>
    </w:pPr>
    <w:rPr>
      <w:sz w:val="24"/>
      <w:lang w:val="en-GB"/>
    </w:rPr>
  </w:style>
  <w:style w:type="paragraph" w:styleId="afff2">
    <w:name w:val="Normal (Web)"/>
    <w:basedOn w:val="a1"/>
    <w:uiPriority w:val="99"/>
    <w:rsid w:val="003D6D75"/>
    <w:pPr>
      <w:spacing w:before="100" w:beforeAutospacing="1" w:after="100" w:afterAutospacing="1" w:line="240" w:lineRule="auto"/>
      <w:jc w:val="left"/>
    </w:pPr>
    <w:rPr>
      <w:rFonts w:ascii="Arial Unicode MS" w:eastAsia="Times New Roman" w:hAnsi="Arial Unicode MS"/>
      <w:sz w:val="24"/>
      <w:szCs w:val="24"/>
      <w:lang w:eastAsia="de-DE"/>
    </w:rPr>
  </w:style>
  <w:style w:type="paragraph" w:styleId="HTML">
    <w:name w:val="HTML Preformatted"/>
    <w:basedOn w:val="a1"/>
    <w:rsid w:val="003D6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eastAsia="en-US"/>
    </w:rPr>
  </w:style>
  <w:style w:type="character" w:customStyle="1" w:styleId="FigureCaption">
    <w:name w:val="FigureCaption 字元 字元"/>
    <w:rsid w:val="003D6D75"/>
    <w:rPr>
      <w:rFonts w:eastAsia="PMingLiU"/>
      <w:b/>
      <w:color w:val="000000"/>
      <w:sz w:val="24"/>
      <w:lang w:val="en-AU" w:eastAsia="en-US" w:bidi="ar-SA"/>
    </w:rPr>
  </w:style>
  <w:style w:type="paragraph" w:customStyle="1" w:styleId="19">
    <w:name w:val="풍선 도움말 텍스트1"/>
    <w:basedOn w:val="a1"/>
    <w:semiHidden/>
    <w:rsid w:val="006B2851"/>
    <w:pPr>
      <w:spacing w:after="0" w:line="240" w:lineRule="auto"/>
      <w:jc w:val="left"/>
    </w:pPr>
    <w:rPr>
      <w:rFonts w:ascii="Tahoma" w:eastAsia="바탕" w:hAnsi="Tahoma" w:cs="Tahoma"/>
      <w:sz w:val="16"/>
      <w:szCs w:val="16"/>
      <w:lang w:eastAsia="en-US"/>
    </w:rPr>
  </w:style>
  <w:style w:type="paragraph" w:customStyle="1" w:styleId="1a">
    <w:name w:val="메모 주제1"/>
    <w:basedOn w:val="ad"/>
    <w:next w:val="ad"/>
    <w:semiHidden/>
    <w:rsid w:val="006B2851"/>
    <w:pPr>
      <w:spacing w:after="0" w:line="240" w:lineRule="auto"/>
    </w:pPr>
    <w:rPr>
      <w:rFonts w:ascii="Century" w:hAnsi="Century"/>
      <w:b/>
      <w:bCs/>
    </w:rPr>
  </w:style>
  <w:style w:type="character" w:customStyle="1" w:styleId="2Char">
    <w:name w:val="제목 2 Char"/>
    <w:aliases w:val="h2 Char,H2 Char,H21 Char,Œ©o‚µ 2 Char,?co??E 2 Char,?co?ƒÊ 2 Char,뙥2 Char,?c1 Char,?2 Char,Œ1 Char,Œ©1 Char,Titre 2 Char,Œ©_o‚µ 2 Char,Œ2 Char,Œ©2 Char,?c_o??E 2 Char,2 Char,Header 2 Char,2nd level Char,DO NOT USE_h2 Char,... Char,©1 Char"/>
    <w:link w:val="20"/>
    <w:rsid w:val="006B2851"/>
    <w:rPr>
      <w:rFonts w:asciiTheme="minorHAnsi" w:eastAsiaTheme="minorEastAsia" w:hAnsiTheme="minorHAnsi" w:cstheme="minorBidi"/>
      <w:b/>
      <w:kern w:val="2"/>
      <w:sz w:val="22"/>
      <w:szCs w:val="22"/>
    </w:rPr>
  </w:style>
  <w:style w:type="numbering" w:customStyle="1" w:styleId="1b">
    <w:name w:val="목록 없음1"/>
    <w:next w:val="a9"/>
    <w:semiHidden/>
    <w:rsid w:val="006B2851"/>
  </w:style>
  <w:style w:type="character" w:customStyle="1" w:styleId="1Char">
    <w:name w:val="제목 1 Char"/>
    <w:aliases w:val="h1 Char,Heading U Char,H1 Char,H11 Char,Œ©o‚µ 1 Char,?co??E 1 Char,?co?ƒÊ 1 Char,뙥 Char,?c Char,? Char,Œ Char,Œ© Char,o‚µ 1 Char,Heading Char,Headnum 1 Char,Titre 11 Char,t1.T1.Titre 1 Char,t1 Char,Contrat 1 Char,chapitre Char,Œ... Char"/>
    <w:link w:val="10"/>
    <w:rsid w:val="00F41D84"/>
    <w:rPr>
      <w:rFonts w:asciiTheme="minorHAnsi" w:eastAsiaTheme="minorEastAsia" w:hAnsiTheme="minorHAnsi" w:cstheme="minorBidi"/>
      <w:b/>
      <w:kern w:val="2"/>
      <w:sz w:val="24"/>
      <w:szCs w:val="22"/>
    </w:rPr>
  </w:style>
  <w:style w:type="paragraph" w:styleId="TOC">
    <w:name w:val="TOC Heading"/>
    <w:basedOn w:val="10"/>
    <w:next w:val="a1"/>
    <w:uiPriority w:val="39"/>
    <w:qFormat/>
    <w:rsid w:val="006B2851"/>
    <w:pPr>
      <w:keepLines/>
      <w:numPr>
        <w:numId w:val="0"/>
      </w:numPr>
      <w:tabs>
        <w:tab w:val="clear" w:pos="400"/>
        <w:tab w:val="clear" w:pos="560"/>
      </w:tabs>
      <w:suppressAutoHyphens w:val="0"/>
      <w:spacing w:before="480" w:after="0" w:line="276" w:lineRule="auto"/>
      <w:outlineLvl w:val="9"/>
    </w:pPr>
    <w:rPr>
      <w:rFonts w:ascii="Cambria" w:eastAsia="Times New Roman" w:hAnsi="Cambria"/>
      <w:bCs/>
      <w:color w:val="365F91"/>
      <w:sz w:val="28"/>
      <w:szCs w:val="28"/>
      <w:lang w:val="fr-FR" w:eastAsia="en-US"/>
    </w:rPr>
  </w:style>
  <w:style w:type="character" w:customStyle="1" w:styleId="3Char">
    <w:name w:val="제목 3 Char"/>
    <w:aliases w:val="h3 Char,H3 Char,H31 Char,Titre 3 Char,Heading 3 Char Char,Org Heading 1 Char"/>
    <w:link w:val="30"/>
    <w:rsid w:val="006B2851"/>
    <w:rPr>
      <w:rFonts w:asciiTheme="minorHAnsi" w:eastAsiaTheme="minorEastAsia" w:hAnsiTheme="minorHAnsi" w:cstheme="minorBidi"/>
      <w:b/>
      <w:kern w:val="2"/>
      <w:szCs w:val="22"/>
    </w:rPr>
  </w:style>
  <w:style w:type="character" w:customStyle="1" w:styleId="4Char">
    <w:name w:val="제목 4 Char"/>
    <w:aliases w:val="h4 Char,H4 Char,H41 Char,0.1.1.1 Titre 4 + Left:  0&quot; Char,First line:  0&quot; Char,0.1.1... Char,0.1.1.1 Titre 4 Char,Titre 4 Char,Heading 4 Char Char,Heading 4 Char1 Char Char,Heading 4 Char Char Char Char,Org Heading 2 Char"/>
    <w:link w:val="40"/>
    <w:rsid w:val="0066786C"/>
    <w:rPr>
      <w:rFonts w:asciiTheme="minorHAnsi" w:eastAsiaTheme="minorEastAsia" w:hAnsiTheme="minorHAnsi" w:cstheme="minorBidi"/>
      <w:b/>
      <w:kern w:val="2"/>
      <w:szCs w:val="22"/>
    </w:rPr>
  </w:style>
  <w:style w:type="character" w:customStyle="1" w:styleId="5Char">
    <w:name w:val="제목 5 Char"/>
    <w:aliases w:val="h5 Char,H5 Char,H51 Char,Titre 5 Char,DO NOT USE_h5 Char"/>
    <w:link w:val="50"/>
    <w:rsid w:val="006B2851"/>
    <w:rPr>
      <w:rFonts w:asciiTheme="minorHAnsi" w:eastAsiaTheme="minorEastAsia" w:hAnsiTheme="minorHAnsi" w:cstheme="minorBidi"/>
      <w:b/>
      <w:kern w:val="2"/>
      <w:szCs w:val="22"/>
    </w:rPr>
  </w:style>
  <w:style w:type="character" w:customStyle="1" w:styleId="6Char">
    <w:name w:val="제목 6 Char"/>
    <w:aliases w:val="h6 Char,H6 Char,H61 Char,Titre 6 Char"/>
    <w:link w:val="6"/>
    <w:rsid w:val="006B2851"/>
    <w:rPr>
      <w:rFonts w:asciiTheme="minorHAnsi" w:eastAsiaTheme="minorEastAsia" w:hAnsiTheme="minorHAnsi" w:cstheme="minorBidi"/>
      <w:b/>
      <w:kern w:val="2"/>
      <w:szCs w:val="22"/>
    </w:rPr>
  </w:style>
  <w:style w:type="character" w:customStyle="1" w:styleId="7Char">
    <w:name w:val="제목 7 Char"/>
    <w:aliases w:val="h7 Char"/>
    <w:link w:val="7"/>
    <w:rsid w:val="006B2851"/>
    <w:rPr>
      <w:rFonts w:asciiTheme="minorHAnsi" w:eastAsiaTheme="minorEastAsia" w:hAnsiTheme="minorHAnsi" w:cstheme="minorBidi"/>
      <w:b/>
      <w:kern w:val="2"/>
      <w:szCs w:val="22"/>
    </w:rPr>
  </w:style>
  <w:style w:type="table" w:customStyle="1" w:styleId="1c">
    <w:name w:val="표 구분선1"/>
    <w:basedOn w:val="a8"/>
    <w:next w:val="aff0"/>
    <w:rsid w:val="006B2851"/>
    <w:rPr>
      <w:rFonts w:eastAsia="맑은 고딕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0">
    <w:name w:val="머리글 Char"/>
    <w:aliases w:val="h Char"/>
    <w:link w:val="af5"/>
    <w:rsid w:val="006B2851"/>
    <w:rPr>
      <w:rFonts w:ascii="Arial" w:eastAsia="MS Mincho" w:hAnsi="Arial"/>
      <w:b/>
      <w:sz w:val="22"/>
      <w:lang w:val="de-DE" w:eastAsia="ja-JP" w:bidi="ar-SA"/>
    </w:rPr>
  </w:style>
  <w:style w:type="numbering" w:customStyle="1" w:styleId="2b">
    <w:name w:val="목록 없음2"/>
    <w:next w:val="a9"/>
    <w:semiHidden/>
    <w:rsid w:val="006B2851"/>
  </w:style>
  <w:style w:type="paragraph" w:customStyle="1" w:styleId="En-ttedetabledesmatires">
    <w:name w:val="En-tête de table des matières"/>
    <w:basedOn w:val="10"/>
    <w:next w:val="a1"/>
    <w:semiHidden/>
    <w:unhideWhenUsed/>
    <w:qFormat/>
    <w:rsid w:val="006B2851"/>
    <w:pPr>
      <w:keepLines/>
      <w:numPr>
        <w:numId w:val="0"/>
      </w:numPr>
      <w:tabs>
        <w:tab w:val="clear" w:pos="400"/>
        <w:tab w:val="clear" w:pos="560"/>
      </w:tabs>
      <w:suppressAutoHyphens w:val="0"/>
      <w:spacing w:before="480" w:after="0" w:line="276" w:lineRule="auto"/>
      <w:outlineLvl w:val="9"/>
    </w:pPr>
    <w:rPr>
      <w:rFonts w:ascii="Cambria" w:eastAsia="Times New Roman" w:hAnsi="Cambria"/>
      <w:bCs/>
      <w:color w:val="365F91"/>
      <w:sz w:val="28"/>
      <w:szCs w:val="28"/>
      <w:lang w:val="fr-FR" w:eastAsia="en-US"/>
    </w:rPr>
  </w:style>
  <w:style w:type="table" w:customStyle="1" w:styleId="2c">
    <w:name w:val="표 구분선2"/>
    <w:basedOn w:val="a8"/>
    <w:next w:val="aff0"/>
    <w:rsid w:val="006B285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Gras">
    <w:name w:val="Normal + Gras"/>
    <w:basedOn w:val="a1"/>
    <w:rsid w:val="006B2851"/>
    <w:pPr>
      <w:suppressAutoHyphens/>
    </w:pPr>
    <w:rPr>
      <w:b/>
    </w:rPr>
  </w:style>
  <w:style w:type="character" w:customStyle="1" w:styleId="Char1">
    <w:name w:val="글머리 기호 Char"/>
    <w:aliases w:val="UL Char"/>
    <w:link w:val="a"/>
    <w:rsid w:val="006B2851"/>
    <w:rPr>
      <w:rFonts w:asciiTheme="minorHAnsi" w:eastAsiaTheme="minorEastAsia" w:hAnsiTheme="minorHAnsi" w:cstheme="minorBidi"/>
      <w:kern w:val="2"/>
      <w:szCs w:val="22"/>
    </w:rPr>
  </w:style>
  <w:style w:type="paragraph" w:customStyle="1" w:styleId="Titre1">
    <w:name w:val="Titre1"/>
    <w:basedOn w:val="a1"/>
    <w:rsid w:val="006B2851"/>
    <w:pPr>
      <w:keepNext/>
      <w:spacing w:after="0" w:line="240" w:lineRule="auto"/>
      <w:ind w:firstLine="567"/>
      <w:jc w:val="center"/>
    </w:pPr>
    <w:rPr>
      <w:rFonts w:ascii="Helvetica" w:eastAsia="바탕체" w:hAnsi="Helvetica"/>
      <w:b/>
      <w:color w:val="000000"/>
      <w:lang w:val="fr-FR" w:eastAsia="en-US"/>
    </w:rPr>
  </w:style>
  <w:style w:type="character" w:styleId="afff3">
    <w:name w:val="FollowedHyperlink"/>
    <w:uiPriority w:val="99"/>
    <w:rsid w:val="006B2851"/>
    <w:rPr>
      <w:color w:val="800080"/>
      <w:u w:val="single"/>
    </w:rPr>
  </w:style>
  <w:style w:type="paragraph" w:styleId="afff4">
    <w:name w:val="Revision"/>
    <w:hidden/>
    <w:uiPriority w:val="99"/>
    <w:semiHidden/>
    <w:rsid w:val="00B607FC"/>
    <w:rPr>
      <w:rFonts w:ascii="Arial" w:hAnsi="Arial"/>
      <w:lang w:val="de-DE" w:eastAsia="ja-JP"/>
    </w:rPr>
  </w:style>
  <w:style w:type="character" w:styleId="afff5">
    <w:name w:val="Book Title"/>
    <w:basedOn w:val="a7"/>
    <w:uiPriority w:val="33"/>
    <w:qFormat/>
    <w:rsid w:val="00F764F2"/>
    <w:rPr>
      <w:b/>
      <w:bCs/>
      <w:smallCaps/>
      <w:spacing w:val="5"/>
    </w:rPr>
  </w:style>
  <w:style w:type="character" w:customStyle="1" w:styleId="Char3">
    <w:name w:val="제목 Char"/>
    <w:basedOn w:val="a7"/>
    <w:link w:val="aff6"/>
    <w:uiPriority w:val="10"/>
    <w:rsid w:val="006D3988"/>
    <w:rPr>
      <w:rFonts w:eastAsiaTheme="majorEastAsia" w:cstheme="minorBidi"/>
      <w:b/>
      <w:kern w:val="2"/>
      <w:sz w:val="28"/>
      <w:szCs w:val="22"/>
      <w:lang w:eastAsia="en-US"/>
    </w:rPr>
  </w:style>
  <w:style w:type="paragraph" w:styleId="afff6">
    <w:name w:val="List Paragraph"/>
    <w:basedOn w:val="a1"/>
    <w:uiPriority w:val="34"/>
    <w:qFormat/>
    <w:rsid w:val="00623D0C"/>
    <w:pPr>
      <w:ind w:leftChars="400" w:left="800"/>
    </w:pPr>
  </w:style>
  <w:style w:type="character" w:customStyle="1" w:styleId="Char">
    <w:name w:val="바닥글 Char"/>
    <w:basedOn w:val="a7"/>
    <w:link w:val="af2"/>
    <w:uiPriority w:val="99"/>
    <w:rsid w:val="00490775"/>
    <w:rPr>
      <w:rFonts w:asciiTheme="minorHAnsi" w:eastAsiaTheme="minorEastAsia" w:hAnsiTheme="minorHAnsi" w:cstheme="minorBidi"/>
      <w:kern w:val="2"/>
      <w:szCs w:val="22"/>
    </w:rPr>
  </w:style>
  <w:style w:type="paragraph" w:customStyle="1" w:styleId="afff7">
    <w:name w:val="표지제목"/>
    <w:next w:val="a1"/>
    <w:rsid w:val="00131425"/>
    <w:pPr>
      <w:spacing w:before="7200"/>
    </w:pPr>
    <w:rPr>
      <w:rFonts w:ascii="Century Gothic" w:eastAsia="휴먼엑스포" w:hAnsi="Century Gothic"/>
      <w:b/>
      <w:color w:val="DCEFF0"/>
      <w:kern w:val="2"/>
      <w:sz w:val="96"/>
      <w:szCs w:val="96"/>
    </w:rPr>
  </w:style>
  <w:style w:type="paragraph" w:customStyle="1" w:styleId="afff8">
    <w:name w:val="표지내용"/>
    <w:basedOn w:val="afff7"/>
    <w:rsid w:val="00131425"/>
    <w:pPr>
      <w:spacing w:before="0"/>
    </w:pPr>
    <w:rPr>
      <w:rFonts w:cs="바탕"/>
      <w:bCs/>
      <w:sz w:val="52"/>
      <w:szCs w:val="20"/>
    </w:rPr>
  </w:style>
  <w:style w:type="character" w:customStyle="1" w:styleId="Char2">
    <w:name w:val="본문 Char"/>
    <w:basedOn w:val="a7"/>
    <w:link w:val="aff3"/>
    <w:rsid w:val="00BC61EB"/>
    <w:rPr>
      <w:rFonts w:asciiTheme="minorHAnsi" w:eastAsiaTheme="minorEastAsia" w:hAnsiTheme="minorHAnsi" w:cstheme="minorBidi"/>
      <w:kern w:val="2"/>
      <w:sz w:val="18"/>
      <w:szCs w:val="22"/>
      <w:lang w:val="en-GB"/>
    </w:rPr>
  </w:style>
  <w:style w:type="paragraph" w:customStyle="1" w:styleId="Cover-other">
    <w:name w:val="Cover-other"/>
    <w:basedOn w:val="a1"/>
    <w:rsid w:val="00BC61EB"/>
    <w:pPr>
      <w:widowControl/>
      <w:suppressAutoHyphens/>
      <w:wordWrap/>
      <w:autoSpaceDE/>
      <w:autoSpaceDN/>
      <w:spacing w:after="0" w:line="240" w:lineRule="auto"/>
      <w:jc w:val="center"/>
    </w:pPr>
    <w:rPr>
      <w:rFonts w:ascii="Times" w:eastAsia="Times New Roman" w:hAnsi="Times" w:cs="Times New Roman"/>
      <w:b/>
      <w:color w:val="000000"/>
      <w:kern w:val="0"/>
      <w:sz w:val="24"/>
      <w:szCs w:val="20"/>
    </w:rPr>
  </w:style>
  <w:style w:type="paragraph" w:customStyle="1" w:styleId="SRSBOX">
    <w:name w:val="SRS BOX"/>
    <w:basedOn w:val="a1"/>
    <w:rsid w:val="00BC61EB"/>
    <w:pPr>
      <w:pBdr>
        <w:top w:val="single" w:sz="4" w:space="1" w:color="000000"/>
        <w:left w:val="single" w:sz="4" w:space="2" w:color="000000"/>
        <w:bottom w:val="single" w:sz="4" w:space="1" w:color="000000"/>
        <w:right w:val="single" w:sz="4" w:space="2" w:color="000000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wordWrap/>
      <w:autoSpaceDN/>
      <w:spacing w:after="0" w:line="240" w:lineRule="auto"/>
      <w:jc w:val="left"/>
    </w:pPr>
    <w:rPr>
      <w:rFonts w:ascii="Times New Roman" w:eastAsia="Times New Roman" w:hAnsi="Times New Roman" w:cs="Times New Roman"/>
      <w:i/>
      <w:kern w:val="0"/>
      <w:sz w:val="24"/>
      <w:szCs w:val="20"/>
    </w:rPr>
  </w:style>
  <w:style w:type="paragraph" w:customStyle="1" w:styleId="TOCTitle0">
    <w:name w:val="TOC Title"/>
    <w:basedOn w:val="12"/>
    <w:rsid w:val="00BC61EB"/>
    <w:pPr>
      <w:widowControl/>
      <w:tabs>
        <w:tab w:val="clear" w:pos="720"/>
        <w:tab w:val="clear" w:pos="9752"/>
        <w:tab w:val="right" w:leader="dot" w:pos="9360"/>
      </w:tabs>
      <w:wordWrap/>
      <w:autoSpaceDE/>
      <w:autoSpaceDN/>
      <w:spacing w:after="120" w:line="240" w:lineRule="auto"/>
      <w:ind w:left="0" w:right="0" w:firstLine="0"/>
      <w:jc w:val="center"/>
    </w:pPr>
    <w:rPr>
      <w:rFonts w:ascii="Times" w:eastAsia="Times New Roman" w:hAnsi="Times" w:cs="Times New Roman"/>
      <w:b w:val="0"/>
      <w:caps/>
      <w:color w:val="000000"/>
      <w:kern w:val="0"/>
      <w:szCs w:val="20"/>
    </w:rPr>
  </w:style>
  <w:style w:type="paragraph" w:customStyle="1" w:styleId="TableContents">
    <w:name w:val="Table Contents"/>
    <w:basedOn w:val="a1"/>
    <w:rsid w:val="00BC61EB"/>
    <w:pPr>
      <w:widowControl/>
      <w:suppressLineNumbers/>
      <w:suppressAutoHyphens/>
      <w:wordWrap/>
      <w:autoSpaceDE/>
      <w:autoSpaceDN/>
      <w:spacing w:after="0" w:line="240" w:lineRule="auto"/>
      <w:jc w:val="left"/>
    </w:pPr>
    <w:rPr>
      <w:rFonts w:ascii="Times" w:eastAsia="Times New Roman" w:hAnsi="Times" w:cs="Times New Roman"/>
      <w:color w:val="000000"/>
      <w:kern w:val="0"/>
      <w:sz w:val="24"/>
      <w:szCs w:val="20"/>
    </w:rPr>
  </w:style>
  <w:style w:type="character" w:customStyle="1" w:styleId="FootnoteCharacters">
    <w:name w:val="Footnote Characters"/>
    <w:basedOn w:val="a7"/>
    <w:rsid w:val="00A60698"/>
    <w:rPr>
      <w:vertAlign w:val="superscript"/>
    </w:rPr>
  </w:style>
  <w:style w:type="paragraph" w:customStyle="1" w:styleId="msonormal0">
    <w:name w:val="msonormal"/>
    <w:basedOn w:val="a1"/>
    <w:rsid w:val="000D51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1"/>
    <w:rsid w:val="000D51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63">
    <w:name w:val="xl63"/>
    <w:basedOn w:val="a1"/>
    <w:rsid w:val="000D5137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4">
    <w:name w:val="xl64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5">
    <w:name w:val="xl65"/>
    <w:basedOn w:val="a1"/>
    <w:rsid w:val="000D5137"/>
    <w:pPr>
      <w:widowControl/>
      <w:pBdr>
        <w:top w:val="single" w:sz="8" w:space="0" w:color="auto"/>
        <w:left w:val="single" w:sz="8" w:space="0" w:color="auto"/>
        <w:right w:val="single" w:sz="4" w:space="0" w:color="auto"/>
      </w:pBdr>
      <w:shd w:val="clear" w:color="000000" w:fill="F2F2F2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xl66">
    <w:name w:val="xl66"/>
    <w:basedOn w:val="a1"/>
    <w:rsid w:val="000D5137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00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xl67">
    <w:name w:val="xl67"/>
    <w:basedOn w:val="a1"/>
    <w:rsid w:val="000D5137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D7D31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xl68">
    <w:name w:val="xl68"/>
    <w:basedOn w:val="a1"/>
    <w:rsid w:val="000D5137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9BC2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xl69">
    <w:name w:val="xl69"/>
    <w:basedOn w:val="a1"/>
    <w:rsid w:val="000D5137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000000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color w:val="FFFFFF"/>
      <w:kern w:val="0"/>
      <w:sz w:val="24"/>
      <w:szCs w:val="24"/>
    </w:rPr>
  </w:style>
  <w:style w:type="paragraph" w:customStyle="1" w:styleId="xl70">
    <w:name w:val="xl70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1">
    <w:name w:val="xl71"/>
    <w:basedOn w:val="a1"/>
    <w:rsid w:val="000D5137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2">
    <w:name w:val="xl72"/>
    <w:basedOn w:val="a1"/>
    <w:rsid w:val="000D5137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3">
    <w:name w:val="xl73"/>
    <w:basedOn w:val="a1"/>
    <w:rsid w:val="000D5137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4">
    <w:name w:val="xl74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5">
    <w:name w:val="xl75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6">
    <w:name w:val="xl76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7">
    <w:name w:val="xl77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8">
    <w:name w:val="xl78"/>
    <w:basedOn w:val="a1"/>
    <w:rsid w:val="000D5137"/>
    <w:pPr>
      <w:widowControl/>
      <w:pBdr>
        <w:top w:val="single" w:sz="4" w:space="0" w:color="auto"/>
        <w:bottom w:val="single" w:sz="4" w:space="0" w:color="auto"/>
        <w:right w:val="single" w:sz="4" w:space="0" w:color="E7E6E6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9">
    <w:name w:val="xl79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6"/>
      <w:szCs w:val="16"/>
    </w:rPr>
  </w:style>
  <w:style w:type="paragraph" w:customStyle="1" w:styleId="xl80">
    <w:name w:val="xl80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81">
    <w:name w:val="xl81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82">
    <w:name w:val="xl82"/>
    <w:basedOn w:val="a1"/>
    <w:rsid w:val="000D5137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BDD7EE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xl83">
    <w:name w:val="xl83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7CE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color w:val="9C0006"/>
      <w:kern w:val="0"/>
      <w:sz w:val="24"/>
      <w:szCs w:val="24"/>
    </w:rPr>
  </w:style>
  <w:style w:type="paragraph" w:customStyle="1" w:styleId="xl84">
    <w:name w:val="xl84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FF0000"/>
      <w:kern w:val="0"/>
      <w:sz w:val="24"/>
      <w:szCs w:val="24"/>
    </w:rPr>
  </w:style>
  <w:style w:type="paragraph" w:customStyle="1" w:styleId="xl85">
    <w:name w:val="xl85"/>
    <w:basedOn w:val="a1"/>
    <w:rsid w:val="000D5137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86">
    <w:name w:val="xl86"/>
    <w:basedOn w:val="a1"/>
    <w:rsid w:val="000D513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afff9">
    <w:name w:val="+가)"/>
    <w:basedOn w:val="a1"/>
    <w:rsid w:val="000C5B25"/>
    <w:pPr>
      <w:snapToGrid w:val="0"/>
      <w:spacing w:before="100" w:after="0" w:line="288" w:lineRule="auto"/>
      <w:ind w:left="1000" w:hanging="200"/>
      <w:textAlignment w:val="baseline"/>
    </w:pPr>
    <w:rPr>
      <w:rFonts w:ascii="휴먼명조" w:eastAsia="굴림" w:hAnsi="굴림" w:cs="굴림"/>
      <w:color w:val="000000"/>
      <w:w w:val="90"/>
      <w:kern w:val="0"/>
      <w:sz w:val="22"/>
    </w:rPr>
  </w:style>
  <w:style w:type="paragraph" w:customStyle="1" w:styleId="afffa">
    <w:name w:val="+①"/>
    <w:basedOn w:val="a1"/>
    <w:rsid w:val="000C5B25"/>
    <w:pPr>
      <w:snapToGrid w:val="0"/>
      <w:spacing w:before="100" w:after="0" w:line="288" w:lineRule="auto"/>
      <w:ind w:left="1220" w:hanging="260"/>
      <w:textAlignment w:val="baseline"/>
    </w:pPr>
    <w:rPr>
      <w:rFonts w:ascii="휴먼명조" w:eastAsia="굴림" w:hAnsi="굴림" w:cs="굴림"/>
      <w:color w:val="000000"/>
      <w:w w:val="90"/>
      <w:kern w:val="0"/>
      <w:sz w:val="22"/>
    </w:rPr>
  </w:style>
  <w:style w:type="paragraph" w:customStyle="1" w:styleId="afffb">
    <w:name w:val="바탕글"/>
    <w:basedOn w:val="a1"/>
    <w:rsid w:val="000C5B25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-">
    <w:name w:val="-"/>
    <w:basedOn w:val="a1"/>
    <w:rsid w:val="00A6670A"/>
    <w:pPr>
      <w:tabs>
        <w:tab w:val="num" w:pos="432"/>
      </w:tabs>
      <w:snapToGrid w:val="0"/>
      <w:spacing w:after="0" w:line="384" w:lineRule="auto"/>
      <w:ind w:left="366" w:hanging="432"/>
      <w:textAlignment w:val="baseline"/>
    </w:pPr>
    <w:rPr>
      <w:rFonts w:ascii="바탕" w:eastAsia="굴림" w:hAnsi="굴림" w:cs="굴림"/>
      <w:color w:val="000000"/>
      <w:kern w:val="0"/>
      <w:sz w:val="24"/>
      <w:szCs w:val="24"/>
    </w:rPr>
  </w:style>
  <w:style w:type="paragraph" w:customStyle="1" w:styleId="afffc">
    <w:name w:val="ㅇ"/>
    <w:basedOn w:val="a1"/>
    <w:rsid w:val="00121D78"/>
    <w:pPr>
      <w:tabs>
        <w:tab w:val="num" w:pos="432"/>
      </w:tabs>
      <w:snapToGrid w:val="0"/>
      <w:spacing w:after="0" w:line="348" w:lineRule="auto"/>
      <w:ind w:left="592" w:hanging="228"/>
      <w:textAlignment w:val="baseline"/>
    </w:pPr>
    <w:rPr>
      <w:rFonts w:ascii="한양신명조" w:eastAsia="굴림" w:hAnsi="굴림" w:cs="굴림"/>
      <w:color w:val="000000"/>
      <w:w w:val="95"/>
      <w:kern w:val="0"/>
      <w:sz w:val="24"/>
      <w:szCs w:val="24"/>
    </w:rPr>
  </w:style>
  <w:style w:type="paragraph" w:customStyle="1" w:styleId="whitespace-pre-wrap">
    <w:name w:val="whitespace-pre-wrap"/>
    <w:basedOn w:val="a1"/>
    <w:rsid w:val="003674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whitespace-normal">
    <w:name w:val="whitespace-normal"/>
    <w:basedOn w:val="a1"/>
    <w:rsid w:val="003674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8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33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99399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893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286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7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1240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8921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4041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45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52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89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7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86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49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02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6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0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06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9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5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51758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7560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962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2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3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shift_jis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L544%20template_Technical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B95ECD-FC45-4503-B219-49C3476FA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L544 template_Technical</Template>
  <TotalTime>133</TotalTime>
  <Pages>12</Pages>
  <Words>889</Words>
  <Characters>5073</Characters>
  <Application>Microsoft Office Word</Application>
  <DocSecurity>0</DocSecurity>
  <Lines>42</Lines>
  <Paragraphs>11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ISO/IEC JTC 1/SC 29</vt:lpstr>
      <vt:lpstr>ISO/IEC JTC 1/SC 29   </vt:lpstr>
      <vt:lpstr>ISO/IEC JTC 1/SC 29   </vt:lpstr>
    </vt:vector>
  </TitlesOfParts>
  <Company>afnor</Company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ISO/IEC JTC 1/SC 29</dc:title>
  <dc:creator>Hwa Seon Shin</dc:creator>
  <cp:lastModifiedBy>byunggill</cp:lastModifiedBy>
  <cp:revision>1</cp:revision>
  <cp:lastPrinted>2013-01-22T13:15:00Z</cp:lastPrinted>
  <dcterms:created xsi:type="dcterms:W3CDTF">2025-11-14T03:40:00Z</dcterms:created>
  <dcterms:modified xsi:type="dcterms:W3CDTF">2025-11-17T08:26:00Z</dcterms:modified>
</cp:coreProperties>
</file>